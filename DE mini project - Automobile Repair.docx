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517C4F" w:rsidP="00785FBA" w:rsidRDefault="00517C4F" w14:paraId="3ED5293F" w14:textId="77777777">
      <w:pPr>
        <w:rPr>
          <w:color w:val="173845"/>
        </w:rPr>
      </w:pPr>
    </w:p>
    <w:p w:rsidR="000F1FD4" w:rsidP="00785FBA" w:rsidRDefault="00EB74F2" w14:paraId="129C2B4F" w14:textId="77777777">
      <w:pPr>
        <w:rPr>
          <w:color w:val="173845"/>
        </w:rPr>
        <w:sectPr w:rsidR="000F1FD4" w:rsidSect="00A264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orient="portrait" w:code="9"/>
          <w:pgMar w:top="677" w:right="994" w:bottom="1282" w:left="994" w:header="562" w:footer="397" w:gutter="0"/>
          <w:cols w:space="708"/>
          <w:titlePg/>
          <w:docGrid w:linePitch="360"/>
        </w:sect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618F20" wp14:editId="19BCBB4F">
                <wp:simplePos x="0" y="0"/>
                <wp:positionH relativeFrom="column">
                  <wp:posOffset>-92710</wp:posOffset>
                </wp:positionH>
                <wp:positionV relativeFrom="paragraph">
                  <wp:posOffset>4704080</wp:posOffset>
                </wp:positionV>
                <wp:extent cx="635381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95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white [3212]" strokeweight=".5pt" from="-7.3pt,370.4pt" to="493pt,370.4pt" w14:anchorId="4255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82880" distR="182880" simplePos="0" relativeHeight="251651072" behindDoc="0" locked="0" layoutInCell="1" allowOverlap="1" wp14:anchorId="786A82C3" wp14:editId="29277478">
                <wp:simplePos x="0" y="0"/>
                <wp:positionH relativeFrom="margin">
                  <wp:posOffset>-100330</wp:posOffset>
                </wp:positionH>
                <wp:positionV relativeFrom="page">
                  <wp:posOffset>4966269</wp:posOffset>
                </wp:positionV>
                <wp:extent cx="6355080" cy="871220"/>
                <wp:effectExtent l="0" t="0" r="7620" b="8255"/>
                <wp:wrapSquare wrapText="bothSides"/>
                <wp:docPr id="3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842D24" w:rsidR="00150C03" w:rsidP="00150C03" w:rsidRDefault="00BC4512" w14:paraId="196EBEC1" w14:textId="69702DE2">
                            <w:pPr>
                              <w:pStyle w:val="NoSpacing"/>
                              <w:spacing w:before="40" w:after="200" w:line="216" w:lineRule="auto"/>
                              <w:rPr>
                                <w:rStyle w:val="HeaderChar"/>
                                <w:rFonts w:ascii="Arial" w:hAnsi="Arial" w:cs="Arial"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sdt>
                              <w:sdtPr>
                                <w:rPr>
                                  <w:rStyle w:val="HeaderChar"/>
                                  <w:rFonts w:ascii="Arial" w:hAnsi="Arial" w:cs="Arial" w:eastAsiaTheme="majorEastAsia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68"/>
                                  <w:szCs w:val="68"/>
                                </w:rPr>
                                <w:alias w:val="Title"/>
                                <w:tag w:val=""/>
                                <w:id w:val="184974539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>
                                <w:rPr>
                                  <w:rStyle w:val="HeaderChar"/>
                                </w:rPr>
                              </w:sdtEndPr>
                              <w:sdtContent>
                                <w:r w:rsidR="00B54D2A">
                                  <w:rPr>
                                    <w:rStyle w:val="HeaderChar"/>
                                    <w:rFonts w:ascii="Arial" w:hAnsi="Arial" w:cs="Arial" w:eastAsiaTheme="majorEastAsia"/>
                                    <w:b/>
                                    <w:color w:val="FFFFFF" w:themeColor="background1"/>
                                    <w:spacing w:val="-10"/>
                                    <w:kern w:val="28"/>
                                    <w:sz w:val="68"/>
                                    <w:szCs w:val="68"/>
                                  </w:rPr>
                                  <w:t>DE Mini Project</w:t>
                                </w:r>
                              </w:sdtContent>
                            </w:sdt>
                          </w:p>
                          <w:p w:rsidRPr="00842D24" w:rsidR="00150C03" w:rsidP="00150C03" w:rsidRDefault="00B54D2A" w14:paraId="4898B70C" w14:textId="3C243B44">
                            <w:pPr>
                              <w:pStyle w:val="NoSpacing"/>
                              <w:spacing w:before="40" w:after="40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Automobile Repair - Parthi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86A82C3">
                <v:stroke joinstyle="miter"/>
                <v:path gradientshapeok="t" o:connecttype="rect"/>
              </v:shapetype>
              <v:shape id="Text Box 131" style="position:absolute;margin-left:-7.9pt;margin-top:391.05pt;width:500.4pt;height:68.6pt;z-index:251651072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">
                <v:textbox style="mso-fit-shape-to-text:t" inset="0,0,0,0">
                  <w:txbxContent>
                    <w:p w:rsidRPr="00842D24" w:rsidR="00150C03" w:rsidP="00150C03" w:rsidRDefault="00BC4512" w14:paraId="196EBEC1" w14:textId="69702DE2">
                      <w:pPr>
                        <w:pStyle w:val="NoSpacing"/>
                        <w:spacing w:before="40" w:after="200" w:line="216" w:lineRule="auto"/>
                        <w:rPr>
                          <w:rStyle w:val="HeaderChar"/>
                          <w:rFonts w:ascii="Arial" w:hAnsi="Arial" w:cs="Arial"/>
                          <w:color w:val="FFFFFF" w:themeColor="background1"/>
                          <w:sz w:val="68"/>
                          <w:szCs w:val="68"/>
                        </w:rPr>
                      </w:pPr>
                      <w:sdt>
                        <w:sdtPr>
                          <w:rPr>
                            <w:rStyle w:val="HeaderChar"/>
                            <w:rFonts w:ascii="Arial" w:hAnsi="Arial" w:cs="Arial" w:eastAsiaTheme="majorEastAsia"/>
                            <w:b/>
                            <w:color w:val="FFFFFF" w:themeColor="background1"/>
                            <w:spacing w:val="-10"/>
                            <w:kern w:val="28"/>
                            <w:sz w:val="68"/>
                            <w:szCs w:val="68"/>
                          </w:rPr>
                          <w:alias w:val="Title"/>
                          <w:tag w:val=""/>
                          <w:id w:val="184974539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>
                          <w:rPr>
                            <w:rStyle w:val="HeaderChar"/>
                          </w:rPr>
                        </w:sdtEndPr>
                        <w:sdtContent>
                          <w:r w:rsidR="00B54D2A">
                            <w:rPr>
                              <w:rStyle w:val="HeaderChar"/>
                              <w:rFonts w:ascii="Arial" w:hAnsi="Arial" w:cs="Arial" w:eastAsiaTheme="majorEastAsia"/>
                              <w:b/>
                              <w:color w:val="FFFFFF" w:themeColor="background1"/>
                              <w:spacing w:val="-10"/>
                              <w:kern w:val="28"/>
                              <w:sz w:val="68"/>
                              <w:szCs w:val="68"/>
                            </w:rPr>
                            <w:t>DE Mini Project</w:t>
                          </w:r>
                        </w:sdtContent>
                      </w:sdt>
                    </w:p>
                    <w:p w:rsidRPr="00842D24" w:rsidR="00150C03" w:rsidP="00150C03" w:rsidRDefault="00B54D2A" w14:paraId="4898B70C" w14:textId="3C243B44">
                      <w:pPr>
                        <w:pStyle w:val="NoSpacing"/>
                        <w:spacing w:before="40" w:after="40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Automobile Repair - Parthi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Pr="00B54D2A" w:rsidR="00B54D2A" w:rsidP="00B54D2A" w:rsidRDefault="00B54D2A" w14:paraId="6F9074F0" w14:textId="783E5CBC">
      <w:pPr>
        <w:pStyle w:val="Heading1"/>
        <w:rPr>
          <w:b w:val="0"/>
          <w:bCs/>
        </w:rPr>
      </w:pPr>
      <w:r>
        <w:lastRenderedPageBreak/>
        <w:t>Summary:</w:t>
      </w:r>
      <w:r>
        <w:br/>
      </w:r>
      <w:r>
        <w:rPr>
          <w:b w:val="0"/>
          <w:bCs/>
        </w:rPr>
        <w:t xml:space="preserve">    </w:t>
      </w:r>
      <w:r w:rsidRPr="00B54D2A">
        <w:rPr>
          <w:b w:val="0"/>
          <w:bCs/>
        </w:rPr>
        <w:t xml:space="preserve">This dataset represents a multi-location vehicle repair business where vehicles are repaired, billed, and delivered back to customers. The business tracks repair timelines, estimates, revenue, staff performance, and customer feedback across stores to </w:t>
      </w:r>
      <w:r w:rsidRPr="00B54D2A">
        <w:rPr>
          <w:b w:val="0"/>
          <w:bCs/>
        </w:rPr>
        <w:t>analyse</w:t>
      </w:r>
      <w:r w:rsidRPr="00B54D2A">
        <w:rPr>
          <w:b w:val="0"/>
          <w:bCs/>
        </w:rPr>
        <w:t xml:space="preserve"> operational efficiency, financial performance, and customer experience over time.</w:t>
      </w:r>
    </w:p>
    <w:p w:rsidR="00B54D2A" w:rsidP="00B54D2A" w:rsidRDefault="00B54D2A" w14:paraId="6BF5CA49" w14:textId="77777777">
      <w:pPr>
        <w:pStyle w:val="Heading1"/>
      </w:pPr>
      <w:r>
        <w:t>List of KPIs:</w:t>
      </w:r>
    </w:p>
    <w:p w:rsidR="00B54D2A" w:rsidP="00B54D2A" w:rsidRDefault="00B54D2A" w14:paraId="5A398191" w14:textId="77777777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MTD Performance vs Previous MTD</w:t>
      </w:r>
      <w:r>
        <w:rPr>
          <w:bCs/>
          <w:lang w:val="en-IN"/>
        </w:rPr>
        <w:t>:</w:t>
      </w:r>
      <w:r>
        <w:rPr>
          <w:bCs/>
          <w:lang w:val="en-IN"/>
        </w:rPr>
        <w:br/>
      </w:r>
      <w:r w:rsidRPr="00B54D2A">
        <w:rPr>
          <w:b w:val="0"/>
          <w:lang w:val="en-IN"/>
        </w:rPr>
        <w:t>Month-to-date revenue and number of completed orders compared with previous month-to-date, by store and manager.</w:t>
      </w:r>
    </w:p>
    <w:p w:rsidR="00B54D2A" w:rsidP="4B66EE17" w:rsidRDefault="00B54D2A" w14:paraId="2D4CB19A" w14:textId="033E2781">
      <w:pPr>
        <w:pStyle w:val="Heading1"/>
        <w:rPr>
          <w:lang w:val="en-IN"/>
        </w:rPr>
      </w:pPr>
      <w:r w:rsidRPr="4B66EE17" w:rsidR="00B54D2A">
        <w:rPr>
          <w:lang w:val="en-IN"/>
        </w:rPr>
        <w:t>Average Days in Shop</w:t>
      </w:r>
      <w:r w:rsidRPr="4B66EE17" w:rsidR="00B54D2A">
        <w:rPr>
          <w:lang w:val="en-IN"/>
        </w:rPr>
        <w:t>:</w:t>
      </w:r>
      <w:r>
        <w:br/>
      </w:r>
      <w:r w:rsidRPr="4B66EE17" w:rsidR="00B54D2A">
        <w:rPr>
          <w:b w:val="0"/>
          <w:bCs w:val="0"/>
          <w:lang w:val="en-IN"/>
        </w:rPr>
        <w:t>Average days a vehicle spends in the shop, by store and service type.</w:t>
      </w:r>
    </w:p>
    <w:p w:rsidR="00B54D2A" w:rsidP="00B54D2A" w:rsidRDefault="00B54D2A" w14:paraId="02C5A67D" w14:textId="77777777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Survey Coverage</w:t>
      </w:r>
      <w:r w:rsidRPr="00B54D2A">
        <w:rPr>
          <w:bCs/>
          <w:lang w:val="en-IN"/>
        </w:rPr>
        <w:t>:</w:t>
      </w:r>
      <w:r w:rsidRPr="00B54D2A">
        <w:rPr>
          <w:bCs/>
          <w:lang w:val="en-IN"/>
        </w:rPr>
        <w:br/>
      </w:r>
      <w:r w:rsidRPr="00B54D2A">
        <w:rPr>
          <w:b w:val="0"/>
          <w:lang w:val="en-IN"/>
        </w:rPr>
        <w:t>For each store, number of surveys sent versus number of surveys responded.</w:t>
      </w:r>
    </w:p>
    <w:p w:rsidR="00B54D2A" w:rsidP="00B54D2A" w:rsidRDefault="00B54D2A" w14:paraId="0919B8B4" w14:textId="06A315EF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Survey Scores Summary</w:t>
      </w:r>
      <w:r>
        <w:rPr>
          <w:bCs/>
          <w:lang w:val="en-IN"/>
        </w:rPr>
        <w:t>:</w:t>
      </w:r>
      <w:r>
        <w:rPr>
          <w:bCs/>
          <w:lang w:val="en-IN"/>
        </w:rPr>
        <w:br/>
      </w:r>
      <w:r w:rsidRPr="00B54D2A">
        <w:rPr>
          <w:b w:val="0"/>
          <w:lang w:val="en-IN"/>
        </w:rPr>
        <w:t xml:space="preserve">Overall customer survey metrics by </w:t>
      </w:r>
      <w:r w:rsidRPr="00B54D2A">
        <w:rPr>
          <w:b w:val="0"/>
          <w:lang w:val="en-IN"/>
        </w:rPr>
        <w:t>store and</w:t>
      </w:r>
      <w:r w:rsidRPr="00B54D2A">
        <w:rPr>
          <w:b w:val="0"/>
          <w:lang w:val="en-IN"/>
        </w:rPr>
        <w:t xml:space="preserve"> ranking of stores by overall satisfaction.</w:t>
      </w:r>
    </w:p>
    <w:p w:rsidR="00B54D2A" w:rsidP="00B54D2A" w:rsidRDefault="00B54D2A" w14:paraId="0DF3915D" w14:textId="021B0A2D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Revenue vs Budget</w:t>
      </w:r>
      <w:r>
        <w:rPr>
          <w:bCs/>
          <w:lang w:val="en-IN"/>
        </w:rPr>
        <w:t>:</w:t>
      </w:r>
      <w:r w:rsidRPr="00B54D2A">
        <w:rPr>
          <w:bCs/>
          <w:lang w:val="en-IN"/>
        </w:rPr>
        <w:br/>
      </w:r>
      <w:r w:rsidRPr="00B54D2A">
        <w:rPr>
          <w:b w:val="0"/>
          <w:lang w:val="en-IN"/>
        </w:rPr>
        <w:t>Monthly revenue compared against budget by manager, and ranking of managers by budget achievement.</w:t>
      </w:r>
    </w:p>
    <w:p w:rsidR="00B54D2A" w:rsidP="00B54D2A" w:rsidRDefault="00B54D2A" w14:paraId="5661EA20" w14:textId="67354814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Top Technicians by Completion Time Accuracy</w:t>
      </w:r>
      <w:r>
        <w:rPr>
          <w:bCs/>
          <w:lang w:val="en-IN"/>
        </w:rPr>
        <w:t>:</w:t>
      </w:r>
      <w:r w:rsidRPr="00B54D2A">
        <w:rPr>
          <w:bCs/>
          <w:lang w:val="en-IN"/>
        </w:rPr>
        <w:br/>
      </w:r>
      <w:r w:rsidRPr="00B54D2A">
        <w:rPr>
          <w:b w:val="0"/>
          <w:lang w:val="en-IN"/>
        </w:rPr>
        <w:t>For each store, top 5 technicians based on accuracy of meeting promised completion dates.</w:t>
      </w:r>
    </w:p>
    <w:p w:rsidR="00B54D2A" w:rsidP="00B54D2A" w:rsidRDefault="00B54D2A" w14:paraId="053B3B4B" w14:textId="38038981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Year-to-Date Revenue Growth</w:t>
      </w:r>
      <w:r>
        <w:rPr>
          <w:bCs/>
          <w:lang w:val="en-IN"/>
        </w:rPr>
        <w:t>:</w:t>
      </w:r>
      <w:r>
        <w:rPr>
          <w:bCs/>
          <w:lang w:val="en-IN"/>
        </w:rPr>
        <w:br/>
      </w:r>
      <w:r w:rsidRPr="00B54D2A">
        <w:rPr>
          <w:b w:val="0"/>
          <w:lang w:val="en-IN"/>
        </w:rPr>
        <w:t>Year-to-date revenue compared with previous year YTD, and ranking of stores by YTD growth.</w:t>
      </w:r>
    </w:p>
    <w:p w:rsidR="00B54D2A" w:rsidP="4B66EE17" w:rsidRDefault="00B54D2A" w14:paraId="1E16B1C4" w14:textId="463084B4">
      <w:pPr>
        <w:pStyle w:val="Heading1"/>
        <w:rPr>
          <w:lang w:val="en-IN"/>
        </w:rPr>
      </w:pPr>
      <w:r w:rsidRPr="4B66EE17" w:rsidR="00B54D2A">
        <w:rPr>
          <w:lang w:val="en-IN"/>
        </w:rPr>
        <w:t>Stage-wise Day Cycle Time</w:t>
      </w:r>
      <w:r w:rsidRPr="4B66EE17" w:rsidR="00B54D2A">
        <w:rPr>
          <w:lang w:val="en-IN"/>
        </w:rPr>
        <w:t>:</w:t>
      </w:r>
      <w:r>
        <w:br/>
      </w:r>
      <w:r w:rsidRPr="4B66EE17" w:rsidR="00B54D2A">
        <w:rPr>
          <w:b w:val="0"/>
          <w:bCs w:val="0"/>
          <w:lang w:val="en-IN"/>
        </w:rPr>
        <w:t>Average</w:t>
      </w:r>
      <w:r w:rsidRPr="4B66EE17" w:rsidR="00B54D2A">
        <w:rPr>
          <w:b w:val="0"/>
          <w:bCs w:val="0"/>
          <w:lang w:val="en-IN"/>
        </w:rPr>
        <w:t xml:space="preserve"> </w:t>
      </w:r>
      <w:r w:rsidRPr="4B66EE17" w:rsidR="00B54D2A">
        <w:rPr>
          <w:b w:val="0"/>
          <w:bCs w:val="0"/>
          <w:lang w:val="en-IN"/>
        </w:rPr>
        <w:t>days spent in each stage (vehicle-in to work-start, work-start to completion, completion to delivery), by store and service type.</w:t>
      </w:r>
    </w:p>
    <w:p w:rsidRPr="00B54D2A" w:rsidR="00B54D2A" w:rsidP="00B54D2A" w:rsidRDefault="00B54D2A" w14:paraId="44ABBAB8" w14:textId="1D6ACC23">
      <w:pPr>
        <w:pStyle w:val="Heading1"/>
        <w:numPr>
          <w:ilvl w:val="0"/>
          <w:numId w:val="43"/>
        </w:numPr>
        <w:rPr>
          <w:bCs/>
          <w:lang w:val="en-IN"/>
        </w:rPr>
      </w:pPr>
      <w:r w:rsidRPr="00B54D2A">
        <w:rPr>
          <w:bCs/>
          <w:lang w:val="en-IN"/>
        </w:rPr>
        <w:t>Estimator Accuracy</w:t>
      </w:r>
      <w:r>
        <w:rPr>
          <w:bCs/>
          <w:lang w:val="en-IN"/>
        </w:rPr>
        <w:t>:</w:t>
      </w:r>
      <w:r>
        <w:rPr>
          <w:bCs/>
          <w:lang w:val="en-IN"/>
        </w:rPr>
        <w:br/>
      </w:r>
      <w:r w:rsidRPr="00B54D2A">
        <w:rPr>
          <w:b w:val="0"/>
          <w:lang w:val="en-IN"/>
        </w:rPr>
        <w:t xml:space="preserve">Accuracy of estimates (initial vs final) by </w:t>
      </w:r>
      <w:r w:rsidRPr="00B54D2A">
        <w:rPr>
          <w:b w:val="0"/>
          <w:lang w:val="en-IN"/>
        </w:rPr>
        <w:t>estimator and</w:t>
      </w:r>
      <w:r w:rsidRPr="00B54D2A">
        <w:rPr>
          <w:b w:val="0"/>
          <w:lang w:val="en-IN"/>
        </w:rPr>
        <w:t xml:space="preserve"> ranking of estimators by highest accuracy</w:t>
      </w:r>
      <w:r>
        <w:rPr>
          <w:b w:val="0"/>
          <w:lang w:val="en-IN"/>
        </w:rPr>
        <w:t>.</w:t>
      </w:r>
    </w:p>
    <w:p w:rsidRPr="00B54D2A" w:rsidR="00B54D2A" w:rsidP="4B66EE17" w:rsidRDefault="00B54D2A" w14:paraId="64442232" w14:textId="4D5DA76A">
      <w:pPr>
        <w:pStyle w:val="Heading1"/>
        <w:rPr>
          <w:lang w:val="en-IN"/>
        </w:rPr>
      </w:pPr>
      <w:r w:rsidRPr="4B66EE17" w:rsidR="00B54D2A">
        <w:rPr>
          <w:lang w:val="en-IN"/>
        </w:rPr>
        <w:t>Technician Workload</w:t>
      </w:r>
      <w:r w:rsidRPr="4B66EE17" w:rsidR="00B54D2A">
        <w:rPr>
          <w:lang w:val="en-IN"/>
        </w:rPr>
        <w:t>:</w:t>
      </w:r>
      <w:r>
        <w:br/>
      </w:r>
      <w:r w:rsidRPr="4B66EE17" w:rsidR="00B54D2A">
        <w:rPr>
          <w:b w:val="0"/>
          <w:bCs w:val="0"/>
          <w:lang w:val="en-IN"/>
        </w:rPr>
        <w:t xml:space="preserve">Number of orders handled and total days in shop per technician per </w:t>
      </w:r>
      <w:r w:rsidRPr="4B66EE17" w:rsidR="00B54D2A">
        <w:rPr>
          <w:b w:val="0"/>
          <w:bCs w:val="0"/>
          <w:lang w:val="en-IN"/>
        </w:rPr>
        <w:t>month and</w:t>
      </w:r>
      <w:r w:rsidRPr="4B66EE17" w:rsidR="00B54D2A">
        <w:rPr>
          <w:b w:val="0"/>
          <w:bCs w:val="0"/>
          <w:lang w:val="en-IN"/>
        </w:rPr>
        <w:t xml:space="preserve"> ranking of technicians by workload.</w:t>
      </w:r>
      <w:r>
        <w:br/>
      </w:r>
    </w:p>
    <w:sectPr w:rsidRPr="00B54D2A" w:rsidR="00B54D2A" w:rsidSect="0079501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orient="portrait" w:code="9"/>
      <w:pgMar w:top="1440" w:right="994" w:bottom="1282" w:left="994" w:header="1022" w:footer="49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4512" w:rsidP="00785FBA" w:rsidRDefault="00BC4512" w14:paraId="2990CF0C" w14:textId="77777777">
      <w:r>
        <w:separator/>
      </w:r>
    </w:p>
  </w:endnote>
  <w:endnote w:type="continuationSeparator" w:id="0">
    <w:p w:rsidR="00BC4512" w:rsidP="00785FBA" w:rsidRDefault="00BC4512" w14:paraId="16CCFF8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5E1D" w:rsidRDefault="006E5E1D" w14:paraId="2CE0E51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2038B5" w:rsidR="00A417ED" w:rsidP="00DA194F" w:rsidRDefault="000D5FF5" w14:paraId="514D23C2" w14:textId="77777777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096" behindDoc="1" locked="0" layoutInCell="1" allowOverlap="1" wp14:anchorId="44DF36DB" wp14:editId="42484700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69D8A3DD" wp14:editId="37133F76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1667758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:rsidRPr="003A4B7D" w:rsidR="00312E03" w:rsidP="00312E03" w:rsidRDefault="00312E03" w14:paraId="12706ECC" w14:textId="77777777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:rsidRPr="003A4B7D" w:rsidR="00312E03" w:rsidP="00312E03" w:rsidRDefault="00312E03" w14:paraId="7E5744F3" w14:textId="77777777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9D8A3DD">
              <v:stroke joinstyle="miter"/>
              <v:path gradientshapeok="t" o:connecttype="rect"/>
            </v:shapetype>
            <v:shape id="Text Box 20" style="position:absolute;margin-left:486.4pt;margin-top:18.5pt;width:24pt;height:14.4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166775891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:rsidRPr="003A4B7D" w:rsidR="00312E03" w:rsidP="00312E03" w:rsidRDefault="00312E03" w14:paraId="12706ECC" w14:textId="77777777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:rsidRPr="003A4B7D" w:rsidR="00312E03" w:rsidP="00312E03" w:rsidRDefault="00312E03" w14:paraId="7E5744F3" w14:textId="77777777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color="auto" w:sz="0" w:space="0"/>
        <w:insideH w:val="none" w:color="auto" w:sz="0" w:space="0"/>
      </w:tblBorders>
      <w:tblLook w:val="04A0" w:firstRow="1" w:lastRow="0" w:firstColumn="1" w:lastColumn="0" w:noHBand="0" w:noVBand="1"/>
    </w:tblPr>
    <w:tblGrid>
      <w:gridCol w:w="3296"/>
      <w:gridCol w:w="3295"/>
      <w:gridCol w:w="2732"/>
    </w:tblGrid>
    <w:tr w:rsidR="00A417ED" w:rsidTr="000D5FF5" w14:paraId="68117B71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A417ED" w:rsidR="00A417ED" w:rsidP="00A417ED" w:rsidRDefault="00A417ED" w14:paraId="17619A2D" w14:textId="77777777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A417ED" w:rsidR="00A417ED" w:rsidP="00A417ED" w:rsidRDefault="00A417ED" w14:paraId="16647BE1" w14:textId="77777777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Version </w:t>
          </w:r>
          <w:proofErr w:type="spellStart"/>
          <w:r w:rsidRPr="00A417ED">
            <w:rPr>
              <w:b w:val="0"/>
              <w:bCs/>
              <w:sz w:val="16"/>
              <w:szCs w:val="16"/>
            </w:rPr>
            <w:t>x.x</w:t>
          </w:r>
          <w:proofErr w:type="spellEnd"/>
        </w:p>
      </w:tc>
      <w:tc>
        <w:tcPr>
          <w:tcW w:w="2742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A417ED" w:rsidR="00A417ED" w:rsidP="00A417ED" w:rsidRDefault="00A417ED" w14:paraId="27F11DD0" w14:textId="77777777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Month </w:t>
          </w:r>
          <w:proofErr w:type="spellStart"/>
          <w:r w:rsidRPr="00A417ED">
            <w:rPr>
              <w:b w:val="0"/>
              <w:bCs/>
              <w:sz w:val="16"/>
              <w:szCs w:val="16"/>
            </w:rPr>
            <w:t>yyyy</w:t>
          </w:r>
          <w:proofErr w:type="spellEnd"/>
        </w:p>
      </w:tc>
    </w:tr>
  </w:tbl>
  <w:p w:rsidRPr="002038B5" w:rsidR="00312E03" w:rsidP="00233EF0" w:rsidRDefault="00312E03" w14:paraId="01B997D0" w14:textId="77777777">
    <w:pPr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0F56" w:rsidP="00424758" w:rsidRDefault="007C0F56" w14:paraId="0194C755" w14:textId="77777777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74F2" w:rsidRDefault="00EB74F2" w14:paraId="01BD4E6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2038B5" w:rsidR="00795015" w:rsidP="00DA194F" w:rsidRDefault="00795015" w14:paraId="5F224767" w14:textId="77777777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21216" behindDoc="1" locked="0" layoutInCell="1" allowOverlap="1" wp14:anchorId="6F5453D6" wp14:editId="112131C1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417E7A14" wp14:editId="2C1E1740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6298263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:rsidRPr="003A4B7D" w:rsidR="00795015" w:rsidP="00312E03" w:rsidRDefault="00795015" w14:paraId="2A9BC80F" w14:textId="77777777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:rsidRPr="003A4B7D" w:rsidR="00795015" w:rsidP="00312E03" w:rsidRDefault="00795015" w14:paraId="35569ED2" w14:textId="77777777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17E7A14">
              <v:stroke joinstyle="miter"/>
              <v:path gradientshapeok="t" o:connecttype="rect"/>
            </v:shapetype>
            <v:shape id="Text Box 1" style="position:absolute;margin-left:486.4pt;margin-top:18.5pt;width:24pt;height:14.4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629826396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:rsidRPr="003A4B7D" w:rsidR="00795015" w:rsidP="00312E03" w:rsidRDefault="00795015" w14:paraId="2A9BC80F" w14:textId="77777777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:rsidRPr="003A4B7D" w:rsidR="00795015" w:rsidP="00312E03" w:rsidRDefault="00795015" w14:paraId="35569ED2" w14:textId="77777777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color="auto" w:sz="0" w:space="0"/>
        <w:insideH w:val="none" w:color="auto" w:sz="0" w:space="0"/>
      </w:tblBorders>
      <w:tblLook w:val="04A0" w:firstRow="1" w:lastRow="0" w:firstColumn="1" w:lastColumn="0" w:noHBand="0" w:noVBand="1"/>
    </w:tblPr>
    <w:tblGrid>
      <w:gridCol w:w="3295"/>
      <w:gridCol w:w="3295"/>
      <w:gridCol w:w="2733"/>
    </w:tblGrid>
    <w:tr w:rsidR="00795015" w:rsidTr="000D5FF5" w14:paraId="2F733761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A417ED" w:rsidR="00795015" w:rsidP="00A417ED" w:rsidRDefault="00795015" w14:paraId="411A16A8" w14:textId="77777777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A417ED" w:rsidR="00795015" w:rsidP="00A417ED" w:rsidRDefault="00795015" w14:paraId="20E3F583" w14:textId="77777777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Version </w:t>
          </w:r>
          <w:proofErr w:type="spellStart"/>
          <w:r w:rsidRPr="00A417ED">
            <w:rPr>
              <w:b w:val="0"/>
              <w:bCs/>
              <w:sz w:val="16"/>
              <w:szCs w:val="16"/>
            </w:rPr>
            <w:t>x.x</w:t>
          </w:r>
          <w:proofErr w:type="spellEnd"/>
        </w:p>
      </w:tc>
      <w:tc>
        <w:tcPr>
          <w:tcW w:w="2742" w:type="dxa"/>
          <w:tcBorders>
            <w:bottom w:val="none" w:color="auto" w:sz="0" w:space="0"/>
          </w:tcBorders>
          <w:shd w:val="clear" w:color="auto" w:fill="FFFFFF" w:themeFill="background1"/>
          <w:tcMar>
            <w:left w:w="0" w:type="dxa"/>
            <w:right w:w="0" w:type="dxa"/>
          </w:tcMar>
        </w:tcPr>
        <w:p w:rsidRPr="006E5E1D" w:rsidR="00795015" w:rsidP="00A417ED" w:rsidRDefault="004406CA" w14:paraId="644E6B32" w14:textId="77777777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 w:rsidRPr="006E5E1D">
            <w:rPr>
              <w:bCs/>
              <w:sz w:val="16"/>
              <w:szCs w:val="16"/>
            </w:rPr>
            <w:fldChar w:fldCharType="begin"/>
          </w:r>
          <w:r w:rsidRPr="006E5E1D">
            <w:rPr>
              <w:b w:val="0"/>
              <w:bCs/>
              <w:sz w:val="16"/>
              <w:szCs w:val="16"/>
            </w:rPr>
            <w:instrText xml:space="preserve"> DATE  \@ "MMMM yyyy" </w:instrText>
          </w:r>
          <w:r w:rsidRPr="006E5E1D">
            <w:rPr>
              <w:bCs/>
              <w:sz w:val="16"/>
              <w:szCs w:val="16"/>
            </w:rPr>
            <w:fldChar w:fldCharType="separate"/>
          </w:r>
          <w:r w:rsidR="00B54D2A">
            <w:rPr>
              <w:bCs/>
              <w:noProof/>
              <w:sz w:val="16"/>
              <w:szCs w:val="16"/>
            </w:rPr>
            <w:t>January 2026</w:t>
          </w:r>
          <w:r w:rsidRPr="006E5E1D">
            <w:rPr>
              <w:bCs/>
              <w:sz w:val="16"/>
              <w:szCs w:val="16"/>
            </w:rPr>
            <w:fldChar w:fldCharType="end"/>
          </w:r>
        </w:p>
      </w:tc>
    </w:tr>
  </w:tbl>
  <w:p w:rsidRPr="002038B5" w:rsidR="00795015" w:rsidP="00233EF0" w:rsidRDefault="00795015" w14:paraId="72205263" w14:textId="77777777">
    <w:pPr>
      <w:rPr>
        <w:noProof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74F2" w:rsidRDefault="00EB74F2" w14:paraId="51A4BF3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4512" w:rsidP="00785FBA" w:rsidRDefault="00BC4512" w14:paraId="7E1FF78A" w14:textId="77777777">
      <w:r>
        <w:separator/>
      </w:r>
    </w:p>
  </w:footnote>
  <w:footnote w:type="continuationSeparator" w:id="0">
    <w:p w:rsidR="00BC4512" w:rsidP="00785FBA" w:rsidRDefault="00BC4512" w14:paraId="5CACBBD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5E1D" w:rsidRDefault="006E5E1D" w14:paraId="1105880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5E1D" w:rsidRDefault="006E5E1D" w14:paraId="5CD76F5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0F1FD4" w:rsidP="00785FBA" w:rsidRDefault="00A75459" w14:paraId="063F3851" w14:textId="77777777">
    <w:pPr>
      <w:pStyle w:val="Header"/>
    </w:pPr>
    <w:r>
      <w:rPr>
        <w:noProof/>
      </w:rPr>
      <w:drawing>
        <wp:anchor distT="0" distB="0" distL="114300" distR="114300" simplePos="0" relativeHeight="251706879" behindDoc="1" locked="0" layoutInCell="1" allowOverlap="1" wp14:anchorId="7876541A" wp14:editId="6E855929">
          <wp:simplePos x="0" y="0"/>
          <wp:positionH relativeFrom="column">
            <wp:posOffset>-631190</wp:posOffset>
          </wp:positionH>
          <wp:positionV relativeFrom="paragraph">
            <wp:posOffset>-356870</wp:posOffset>
          </wp:positionV>
          <wp:extent cx="7559549" cy="10688400"/>
          <wp:effectExtent l="0" t="0" r="3810" b="0"/>
          <wp:wrapNone/>
          <wp:docPr id="27" name="Picture 27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549" cy="1068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C4F">
      <w:rPr>
        <w:noProof/>
      </w:rPr>
      <w:drawing>
        <wp:anchor distT="0" distB="0" distL="114300" distR="114300" simplePos="0" relativeHeight="251707904" behindDoc="1" locked="0" layoutInCell="1" allowOverlap="1" wp14:anchorId="0CBA7382" wp14:editId="67EDEE35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3048294" cy="1016098"/>
          <wp:effectExtent l="0" t="0" r="0" b="0"/>
          <wp:wrapNone/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294" cy="10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74F2" w:rsidRDefault="00EB74F2" w14:paraId="46D8ED8F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DE4567" w:rsidR="00E4779D" w:rsidP="00DE4567" w:rsidRDefault="00C351BA" w14:paraId="2A0BF92F" w14:textId="77777777">
    <w:pPr>
      <w:pStyle w:val="Header"/>
    </w:pPr>
    <w:r>
      <w:rPr>
        <w:noProof/>
      </w:rPr>
      <w:drawing>
        <wp:anchor distT="0" distB="0" distL="114300" distR="114300" simplePos="0" relativeHeight="251718144" behindDoc="1" locked="0" layoutInCell="1" allowOverlap="1" wp14:anchorId="2DD858FF" wp14:editId="5FDAFE22">
          <wp:simplePos x="0" y="0"/>
          <wp:positionH relativeFrom="margin">
            <wp:posOffset>5157470</wp:posOffset>
          </wp:positionH>
          <wp:positionV relativeFrom="margin">
            <wp:posOffset>-530225</wp:posOffset>
          </wp:positionV>
          <wp:extent cx="1143000" cy="384048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84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74F2" w:rsidRDefault="00EB74F2" w14:paraId="38B6A7C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702"/>
    <w:multiLevelType w:val="hybridMultilevel"/>
    <w:tmpl w:val="4D4EF92C"/>
    <w:lvl w:ilvl="0" w:tplc="4FEA1BDA">
      <w:start w:val="1"/>
      <w:numFmt w:val="bullet"/>
      <w:lvlText w:val="•"/>
      <w:lvlJc w:val="left"/>
      <w:pPr>
        <w:ind w:left="360" w:hanging="36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FF6196" w:themeColor="accent1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 w15:restartNumberingAfterBreak="0">
    <w:nsid w:val="02BA39D4"/>
    <w:multiLevelType w:val="hybridMultilevel"/>
    <w:tmpl w:val="7FF43238"/>
    <w:lvl w:ilvl="0" w:tplc="871E20C6">
      <w:start w:val="1"/>
      <w:numFmt w:val="bullet"/>
      <w:lvlText w:val="−"/>
      <w:lvlJc w:val="left"/>
      <w:pPr>
        <w:ind w:left="720" w:hanging="360"/>
      </w:pPr>
      <w:rPr>
        <w:rFonts w:hint="default" w:ascii="Arial" w:hAnsi="Arial"/>
        <w:b w:val="0"/>
        <w:i w:val="0"/>
        <w:color w:val="173845"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E132CC9"/>
    <w:multiLevelType w:val="hybridMultilevel"/>
    <w:tmpl w:val="CD8894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2E7EC2"/>
    <w:multiLevelType w:val="hybridMultilevel"/>
    <w:tmpl w:val="52308B62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08B698C"/>
    <w:multiLevelType w:val="hybridMultilevel"/>
    <w:tmpl w:val="4700172A"/>
    <w:lvl w:ilvl="0" w:tplc="6F3828FC">
      <w:start w:val="1"/>
      <w:numFmt w:val="bullet"/>
      <w:lvlText w:val=""/>
      <w:lvlJc w:val="left"/>
      <w:pPr>
        <w:ind w:left="1074" w:hanging="360"/>
      </w:pPr>
      <w:rPr>
        <w:rFonts w:hint="default" w:ascii="Wingdings" w:hAnsi="Wingdings"/>
        <w:color w:val="FF6196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hint="default" w:ascii="Wingdings" w:hAnsi="Wingdings"/>
      </w:rPr>
    </w:lvl>
  </w:abstractNum>
  <w:abstractNum w:abstractNumId="5" w15:restartNumberingAfterBreak="0">
    <w:nsid w:val="12CC3CD3"/>
    <w:multiLevelType w:val="hybridMultilevel"/>
    <w:tmpl w:val="33C8F0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7D547E"/>
    <w:multiLevelType w:val="hybridMultilevel"/>
    <w:tmpl w:val="ED764B7C"/>
    <w:lvl w:ilvl="0" w:tplc="6B62F2BE">
      <w:start w:val="1"/>
      <w:numFmt w:val="decimal"/>
      <w:pStyle w:val="NumberList"/>
      <w:lvlText w:val="%1."/>
      <w:lvlJc w:val="left"/>
      <w:pPr>
        <w:ind w:left="720" w:hanging="360"/>
      </w:pPr>
      <w:rPr>
        <w:rFonts w:hint="default" w:ascii="Arial" w:hAnsi="Arial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9081F"/>
    <w:multiLevelType w:val="hybridMultilevel"/>
    <w:tmpl w:val="73A02B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CE0590"/>
    <w:multiLevelType w:val="hybridMultilevel"/>
    <w:tmpl w:val="239C6188"/>
    <w:lvl w:ilvl="0" w:tplc="FB48AC58">
      <w:start w:val="1"/>
      <w:numFmt w:val="bullet"/>
      <w:lvlText w:val="•"/>
      <w:lvlJc w:val="left"/>
      <w:pPr>
        <w:ind w:left="360" w:hanging="36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 w15:restartNumberingAfterBreak="0">
    <w:nsid w:val="29FB387C"/>
    <w:multiLevelType w:val="hybridMultilevel"/>
    <w:tmpl w:val="D7962F98"/>
    <w:lvl w:ilvl="0" w:tplc="406841DA">
      <w:start w:val="2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0" w15:restartNumberingAfterBreak="0">
    <w:nsid w:val="2CA74F9A"/>
    <w:multiLevelType w:val="hybridMultilevel"/>
    <w:tmpl w:val="3F0ACEA6"/>
    <w:lvl w:ilvl="0" w:tplc="F87EC44E">
      <w:start w:val="1"/>
      <w:numFmt w:val="bullet"/>
      <w:lvlText w:val="•"/>
      <w:lvlJc w:val="left"/>
      <w:pPr>
        <w:ind w:left="360" w:hanging="36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 w15:restartNumberingAfterBreak="0">
    <w:nsid w:val="32366C3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8D417D"/>
    <w:multiLevelType w:val="hybridMultilevel"/>
    <w:tmpl w:val="F9524BA6"/>
    <w:lvl w:ilvl="0" w:tplc="94E208BA">
      <w:start w:val="1"/>
      <w:numFmt w:val="bullet"/>
      <w:pStyle w:val="Subsubbullet"/>
      <w:lvlText w:val=""/>
      <w:lvlJc w:val="left"/>
      <w:pPr>
        <w:ind w:left="1074" w:hanging="360"/>
      </w:pPr>
      <w:rPr>
        <w:rFonts w:hint="default" w:ascii="Wingdings" w:hAnsi="Wingdings"/>
        <w:color w:val="19105B" w:themeColor="background2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hint="default" w:ascii="Wingdings" w:hAnsi="Wingdings"/>
      </w:rPr>
    </w:lvl>
  </w:abstractNum>
  <w:abstractNum w:abstractNumId="13" w15:restartNumberingAfterBreak="0">
    <w:nsid w:val="39D14F10"/>
    <w:multiLevelType w:val="hybridMultilevel"/>
    <w:tmpl w:val="A886C2F6"/>
    <w:lvl w:ilvl="0" w:tplc="10FAB95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4" w15:restartNumberingAfterBreak="0">
    <w:nsid w:val="3A8B1E91"/>
    <w:multiLevelType w:val="hybridMultilevel"/>
    <w:tmpl w:val="D5B628A0"/>
    <w:lvl w:ilvl="0" w:tplc="DD34C4B6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  <w:color w:val="1738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446F85"/>
    <w:multiLevelType w:val="hybridMultilevel"/>
    <w:tmpl w:val="14BE0A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737F7E"/>
    <w:multiLevelType w:val="hybridMultilevel"/>
    <w:tmpl w:val="C7A8260E"/>
    <w:lvl w:ilvl="0" w:tplc="40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17" w15:restartNumberingAfterBreak="0">
    <w:nsid w:val="43387C4E"/>
    <w:multiLevelType w:val="hybridMultilevel"/>
    <w:tmpl w:val="082258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A4192F"/>
    <w:multiLevelType w:val="hybridMultilevel"/>
    <w:tmpl w:val="928C9866"/>
    <w:lvl w:ilvl="0" w:tplc="29503FBC">
      <w:start w:val="1"/>
      <w:numFmt w:val="bullet"/>
      <w:pStyle w:val="SubBullet"/>
      <w:lvlText w:val="−"/>
      <w:lvlJc w:val="left"/>
      <w:pPr>
        <w:ind w:left="720" w:hanging="360"/>
      </w:pPr>
      <w:rPr>
        <w:rFonts w:hint="default" w:ascii="Arial" w:hAnsi="Arial"/>
        <w:b w:val="0"/>
        <w:i w:val="0"/>
        <w:color w:val="19105B" w:themeColor="background2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48F46FD5"/>
    <w:multiLevelType w:val="hybridMultilevel"/>
    <w:tmpl w:val="FFB6957E"/>
    <w:lvl w:ilvl="0" w:tplc="7ABC00FE">
      <w:start w:val="1"/>
      <w:numFmt w:val="bullet"/>
      <w:lvlText w:val=""/>
      <w:lvlJc w:val="left"/>
      <w:pPr>
        <w:ind w:left="1771" w:hanging="360"/>
      </w:pPr>
      <w:rPr>
        <w:rFonts w:hint="default" w:ascii="Wingdings" w:hAnsi="Wingdings"/>
        <w:color w:val="173845"/>
        <w:sz w:val="24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hint="default" w:ascii="Wingdings" w:hAnsi="Wingdings"/>
      </w:rPr>
    </w:lvl>
  </w:abstractNum>
  <w:abstractNum w:abstractNumId="20" w15:restartNumberingAfterBreak="0">
    <w:nsid w:val="58711DF1"/>
    <w:multiLevelType w:val="hybridMultilevel"/>
    <w:tmpl w:val="A684C106"/>
    <w:lvl w:ilvl="0" w:tplc="44AE33BA">
      <w:start w:val="1"/>
      <w:numFmt w:val="bullet"/>
      <w:lvlText w:val="–"/>
      <w:lvlJc w:val="left"/>
      <w:pPr>
        <w:ind w:left="1440" w:hanging="360"/>
      </w:pPr>
      <w:rPr>
        <w:rFonts w:hint="default" w:ascii="Arial" w:hAnsi="Arial"/>
        <w:color w:val="173845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5AD0190E"/>
    <w:multiLevelType w:val="hybridMultilevel"/>
    <w:tmpl w:val="3196B9D8"/>
    <w:lvl w:ilvl="0" w:tplc="07E2A5BC">
      <w:start w:val="1"/>
      <w:numFmt w:val="lowerLetter"/>
      <w:pStyle w:val="AlphaBullet"/>
      <w:lvlText w:val="%1."/>
      <w:lvlJc w:val="left"/>
      <w:pPr>
        <w:ind w:left="720" w:hanging="360"/>
      </w:pPr>
      <w:rPr>
        <w:rFonts w:hint="default" w:ascii="Arial" w:hAnsi="Arial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C4C21"/>
    <w:multiLevelType w:val="hybridMultilevel"/>
    <w:tmpl w:val="0F381862"/>
    <w:lvl w:ilvl="0" w:tplc="D00CE5D6">
      <w:start w:val="1"/>
      <w:numFmt w:val="bullet"/>
      <w:pStyle w:val="Bullet"/>
      <w:lvlText w:val="•"/>
      <w:lvlJc w:val="left"/>
      <w:pPr>
        <w:ind w:left="360" w:hanging="36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19105B" w:themeColor="background2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3" w15:restartNumberingAfterBreak="0">
    <w:nsid w:val="5E36199F"/>
    <w:multiLevelType w:val="hybridMultilevel"/>
    <w:tmpl w:val="481262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41E2FA1"/>
    <w:multiLevelType w:val="multilevel"/>
    <w:tmpl w:val="E60AB5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6191F58"/>
    <w:multiLevelType w:val="hybridMultilevel"/>
    <w:tmpl w:val="ACEC736E"/>
    <w:lvl w:ilvl="0" w:tplc="C9B6FC78">
      <w:start w:val="1"/>
      <w:numFmt w:val="bullet"/>
      <w:lvlText w:val="−"/>
      <w:lvlJc w:val="left"/>
      <w:pPr>
        <w:ind w:left="720" w:hanging="360"/>
      </w:pPr>
      <w:rPr>
        <w:rFonts w:hint="default" w:ascii="Arial" w:hAnsi="Arial"/>
        <w:b w:val="0"/>
        <w:i w:val="0"/>
        <w:color w:val="FF6196" w:themeColor="accent1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17C6701"/>
    <w:multiLevelType w:val="hybridMultilevel"/>
    <w:tmpl w:val="AFE80D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481497D"/>
    <w:multiLevelType w:val="multilevel"/>
    <w:tmpl w:val="451CA854"/>
    <w:lvl w:ilvl="0">
      <w:start w:val="1"/>
      <w:numFmt w:val="decimal"/>
      <w:pStyle w:val="Heading1"/>
      <w:lvlText w:val="%1"/>
      <w:lvlJc w:val="left"/>
      <w:pPr>
        <w:ind w:left="1588" w:hanging="432"/>
      </w:pPr>
    </w:lvl>
    <w:lvl w:ilvl="1">
      <w:start w:val="1"/>
      <w:numFmt w:val="decimal"/>
      <w:pStyle w:val="Heading2"/>
      <w:lvlText w:val="%1.%2"/>
      <w:lvlJc w:val="left"/>
      <w:pPr>
        <w:ind w:left="1732" w:hanging="576"/>
      </w:pPr>
    </w:lvl>
    <w:lvl w:ilvl="2">
      <w:start w:val="1"/>
      <w:numFmt w:val="decimal"/>
      <w:pStyle w:val="Heading3"/>
      <w:lvlText w:val="%1.%2.%3"/>
      <w:lvlJc w:val="left"/>
      <w:pPr>
        <w:ind w:left="1876" w:hanging="720"/>
      </w:pPr>
    </w:lvl>
    <w:lvl w:ilvl="3">
      <w:start w:val="1"/>
      <w:numFmt w:val="decimal"/>
      <w:pStyle w:val="Heading4"/>
      <w:lvlText w:val="%1.%2.%3.%4"/>
      <w:lvlJc w:val="left"/>
      <w:pPr>
        <w:ind w:left="2020" w:hanging="864"/>
      </w:pPr>
    </w:lvl>
    <w:lvl w:ilvl="4">
      <w:start w:val="1"/>
      <w:numFmt w:val="decimal"/>
      <w:pStyle w:val="Heading5"/>
      <w:lvlText w:val="%1.%2.%3.%4.%5"/>
      <w:lvlJc w:val="left"/>
      <w:pPr>
        <w:ind w:left="216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30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45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59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740" w:hanging="1584"/>
      </w:pPr>
    </w:lvl>
  </w:abstractNum>
  <w:abstractNum w:abstractNumId="28" w15:restartNumberingAfterBreak="0">
    <w:nsid w:val="758365C4"/>
    <w:multiLevelType w:val="hybridMultilevel"/>
    <w:tmpl w:val="A96896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5D70A95"/>
    <w:multiLevelType w:val="hybridMultilevel"/>
    <w:tmpl w:val="371A6B38"/>
    <w:lvl w:ilvl="0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DD34D68"/>
    <w:multiLevelType w:val="multilevel"/>
    <w:tmpl w:val="F9A27180"/>
    <w:lvl w:ilvl="0">
      <w:start w:val="1"/>
      <w:numFmt w:val="decimal"/>
      <w:pStyle w:val="Listnumber1"/>
      <w:lvlText w:val="%1."/>
      <w:lvlJc w:val="left"/>
      <w:pPr>
        <w:ind w:left="360" w:hanging="360"/>
      </w:pPr>
    </w:lvl>
    <w:lvl w:ilvl="1">
      <w:start w:val="1"/>
      <w:numFmt w:val="decimal"/>
      <w:pStyle w:val="ListNumber21"/>
      <w:lvlText w:val="%1.%2."/>
      <w:lvlJc w:val="left"/>
      <w:pPr>
        <w:ind w:left="792" w:hanging="432"/>
      </w:pPr>
    </w:lvl>
    <w:lvl w:ilvl="2">
      <w:start w:val="1"/>
      <w:numFmt w:val="decimal"/>
      <w:pStyle w:val="ListNumber31"/>
      <w:lvlText w:val="%1.%2.%3."/>
      <w:lvlJc w:val="left"/>
      <w:pPr>
        <w:ind w:left="1224" w:hanging="504"/>
      </w:pPr>
    </w:lvl>
    <w:lvl w:ilvl="3">
      <w:start w:val="1"/>
      <w:numFmt w:val="decimal"/>
      <w:pStyle w:val="ListNumber41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61295135">
    <w:abstractNumId w:val="17"/>
  </w:num>
  <w:num w:numId="2" w16cid:durableId="1436486968">
    <w:abstractNumId w:val="15"/>
  </w:num>
  <w:num w:numId="3" w16cid:durableId="302780341">
    <w:abstractNumId w:val="5"/>
  </w:num>
  <w:num w:numId="4" w16cid:durableId="914244388">
    <w:abstractNumId w:val="28"/>
  </w:num>
  <w:num w:numId="5" w16cid:durableId="1012419087">
    <w:abstractNumId w:val="2"/>
  </w:num>
  <w:num w:numId="6" w16cid:durableId="763378332">
    <w:abstractNumId w:val="29"/>
  </w:num>
  <w:num w:numId="7" w16cid:durableId="643239132">
    <w:abstractNumId w:val="11"/>
  </w:num>
  <w:num w:numId="8" w16cid:durableId="362707269">
    <w:abstractNumId w:val="3"/>
  </w:num>
  <w:num w:numId="9" w16cid:durableId="521361483">
    <w:abstractNumId w:val="23"/>
  </w:num>
  <w:num w:numId="10" w16cid:durableId="839076312">
    <w:abstractNumId w:val="26"/>
  </w:num>
  <w:num w:numId="11" w16cid:durableId="466900893">
    <w:abstractNumId w:val="7"/>
  </w:num>
  <w:num w:numId="12" w16cid:durableId="1397632547">
    <w:abstractNumId w:val="14"/>
  </w:num>
  <w:num w:numId="13" w16cid:durableId="1868104787">
    <w:abstractNumId w:val="20"/>
  </w:num>
  <w:num w:numId="14" w16cid:durableId="1130978338">
    <w:abstractNumId w:val="1"/>
  </w:num>
  <w:num w:numId="15" w16cid:durableId="1347826002">
    <w:abstractNumId w:val="24"/>
  </w:num>
  <w:num w:numId="16" w16cid:durableId="1871531083">
    <w:abstractNumId w:val="2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7" w:hanging="57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151480306">
    <w:abstractNumId w:val="21"/>
  </w:num>
  <w:num w:numId="18" w16cid:durableId="2016611217">
    <w:abstractNumId w:val="6"/>
  </w:num>
  <w:num w:numId="19" w16cid:durableId="1193227098">
    <w:abstractNumId w:val="21"/>
    <w:lvlOverride w:ilvl="0">
      <w:startOverride w:val="1"/>
    </w:lvlOverride>
  </w:num>
  <w:num w:numId="20" w16cid:durableId="1790473266">
    <w:abstractNumId w:val="21"/>
    <w:lvlOverride w:ilvl="0">
      <w:startOverride w:val="1"/>
    </w:lvlOverride>
  </w:num>
  <w:num w:numId="21" w16cid:durableId="878930019">
    <w:abstractNumId w:val="6"/>
    <w:lvlOverride w:ilvl="0">
      <w:startOverride w:val="1"/>
    </w:lvlOverride>
  </w:num>
  <w:num w:numId="22" w16cid:durableId="307829197">
    <w:abstractNumId w:val="6"/>
    <w:lvlOverride w:ilvl="0">
      <w:startOverride w:val="1"/>
    </w:lvlOverride>
  </w:num>
  <w:num w:numId="23" w16cid:durableId="1405105091">
    <w:abstractNumId w:val="6"/>
    <w:lvlOverride w:ilvl="0">
      <w:startOverride w:val="1"/>
    </w:lvlOverride>
  </w:num>
  <w:num w:numId="24" w16cid:durableId="1756587598">
    <w:abstractNumId w:val="6"/>
    <w:lvlOverride w:ilvl="0">
      <w:startOverride w:val="1"/>
    </w:lvlOverride>
  </w:num>
  <w:num w:numId="25" w16cid:durableId="1037196716">
    <w:abstractNumId w:val="6"/>
    <w:lvlOverride w:ilvl="0">
      <w:startOverride w:val="1"/>
    </w:lvlOverride>
  </w:num>
  <w:num w:numId="26" w16cid:durableId="670454377">
    <w:abstractNumId w:val="6"/>
    <w:lvlOverride w:ilvl="0">
      <w:startOverride w:val="1"/>
    </w:lvlOverride>
  </w:num>
  <w:num w:numId="27" w16cid:durableId="782921331">
    <w:abstractNumId w:val="6"/>
    <w:lvlOverride w:ilvl="0">
      <w:startOverride w:val="1"/>
    </w:lvlOverride>
  </w:num>
  <w:num w:numId="28" w16cid:durableId="1610821800">
    <w:abstractNumId w:val="10"/>
  </w:num>
  <w:num w:numId="29" w16cid:durableId="1551068610">
    <w:abstractNumId w:val="19"/>
  </w:num>
  <w:num w:numId="30" w16cid:durableId="2135443176">
    <w:abstractNumId w:val="27"/>
  </w:num>
  <w:num w:numId="31" w16cid:durableId="1470437840">
    <w:abstractNumId w:val="21"/>
    <w:lvlOverride w:ilvl="0">
      <w:startOverride w:val="1"/>
    </w:lvlOverride>
  </w:num>
  <w:num w:numId="32" w16cid:durableId="1999838971">
    <w:abstractNumId w:val="30"/>
  </w:num>
  <w:num w:numId="33" w16cid:durableId="1244681787">
    <w:abstractNumId w:val="30"/>
  </w:num>
  <w:num w:numId="34" w16cid:durableId="55781214">
    <w:abstractNumId w:val="8"/>
  </w:num>
  <w:num w:numId="35" w16cid:durableId="1704090152">
    <w:abstractNumId w:val="25"/>
  </w:num>
  <w:num w:numId="36" w16cid:durableId="516312228">
    <w:abstractNumId w:val="0"/>
  </w:num>
  <w:num w:numId="37" w16cid:durableId="575361827">
    <w:abstractNumId w:val="4"/>
  </w:num>
  <w:num w:numId="38" w16cid:durableId="1267998975">
    <w:abstractNumId w:val="22"/>
  </w:num>
  <w:num w:numId="39" w16cid:durableId="1821386693">
    <w:abstractNumId w:val="18"/>
  </w:num>
  <w:num w:numId="40" w16cid:durableId="12734803">
    <w:abstractNumId w:val="12"/>
  </w:num>
  <w:num w:numId="41" w16cid:durableId="1355886386">
    <w:abstractNumId w:val="16"/>
  </w:num>
  <w:num w:numId="42" w16cid:durableId="476190434">
    <w:abstractNumId w:val="9"/>
  </w:num>
  <w:num w:numId="43" w16cid:durableId="941717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stylePaneSortMethod w:val="0004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3281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2A"/>
    <w:rsid w:val="000012C9"/>
    <w:rsid w:val="00006855"/>
    <w:rsid w:val="00010305"/>
    <w:rsid w:val="00013A16"/>
    <w:rsid w:val="00017730"/>
    <w:rsid w:val="00017C58"/>
    <w:rsid w:val="00024BDE"/>
    <w:rsid w:val="00026791"/>
    <w:rsid w:val="00027996"/>
    <w:rsid w:val="00027B97"/>
    <w:rsid w:val="000366A7"/>
    <w:rsid w:val="00037D5A"/>
    <w:rsid w:val="0004582E"/>
    <w:rsid w:val="00050575"/>
    <w:rsid w:val="00051F56"/>
    <w:rsid w:val="000604B8"/>
    <w:rsid w:val="00067F90"/>
    <w:rsid w:val="00076DBE"/>
    <w:rsid w:val="00080D61"/>
    <w:rsid w:val="00095ACC"/>
    <w:rsid w:val="00096B6D"/>
    <w:rsid w:val="000A0772"/>
    <w:rsid w:val="000B4915"/>
    <w:rsid w:val="000C1EE5"/>
    <w:rsid w:val="000C717F"/>
    <w:rsid w:val="000D5FF5"/>
    <w:rsid w:val="000E1D9F"/>
    <w:rsid w:val="000F083F"/>
    <w:rsid w:val="000F0B93"/>
    <w:rsid w:val="000F1FD4"/>
    <w:rsid w:val="00100BC4"/>
    <w:rsid w:val="00100EEA"/>
    <w:rsid w:val="00101656"/>
    <w:rsid w:val="0010771F"/>
    <w:rsid w:val="001150A6"/>
    <w:rsid w:val="00124F15"/>
    <w:rsid w:val="00127342"/>
    <w:rsid w:val="001279C3"/>
    <w:rsid w:val="00132FB5"/>
    <w:rsid w:val="00136E32"/>
    <w:rsid w:val="0014604E"/>
    <w:rsid w:val="001473DB"/>
    <w:rsid w:val="00150C03"/>
    <w:rsid w:val="00152A3D"/>
    <w:rsid w:val="00153395"/>
    <w:rsid w:val="00153A6E"/>
    <w:rsid w:val="00160303"/>
    <w:rsid w:val="0017231B"/>
    <w:rsid w:val="00187DB6"/>
    <w:rsid w:val="00192E53"/>
    <w:rsid w:val="00193D1A"/>
    <w:rsid w:val="001A090A"/>
    <w:rsid w:val="001A12B5"/>
    <w:rsid w:val="001A29C2"/>
    <w:rsid w:val="001A4912"/>
    <w:rsid w:val="001A6E47"/>
    <w:rsid w:val="001B52D9"/>
    <w:rsid w:val="001D0567"/>
    <w:rsid w:val="001D19D4"/>
    <w:rsid w:val="001D615C"/>
    <w:rsid w:val="001E1099"/>
    <w:rsid w:val="001E266D"/>
    <w:rsid w:val="001E34CD"/>
    <w:rsid w:val="001E44B7"/>
    <w:rsid w:val="001F06B2"/>
    <w:rsid w:val="001F680C"/>
    <w:rsid w:val="001F68F3"/>
    <w:rsid w:val="0020176B"/>
    <w:rsid w:val="00202225"/>
    <w:rsid w:val="002038B5"/>
    <w:rsid w:val="00206242"/>
    <w:rsid w:val="00206FAA"/>
    <w:rsid w:val="00207EAC"/>
    <w:rsid w:val="00212116"/>
    <w:rsid w:val="00220817"/>
    <w:rsid w:val="00220BC4"/>
    <w:rsid w:val="002233E8"/>
    <w:rsid w:val="00223491"/>
    <w:rsid w:val="0022451F"/>
    <w:rsid w:val="002329F8"/>
    <w:rsid w:val="00233EF0"/>
    <w:rsid w:val="002351A6"/>
    <w:rsid w:val="00237FF9"/>
    <w:rsid w:val="002400E3"/>
    <w:rsid w:val="002420C4"/>
    <w:rsid w:val="00244056"/>
    <w:rsid w:val="002452C1"/>
    <w:rsid w:val="0024767D"/>
    <w:rsid w:val="00261EDD"/>
    <w:rsid w:val="002645D1"/>
    <w:rsid w:val="00264D04"/>
    <w:rsid w:val="00273FD2"/>
    <w:rsid w:val="002758BF"/>
    <w:rsid w:val="00281AE8"/>
    <w:rsid w:val="002831C4"/>
    <w:rsid w:val="002833B3"/>
    <w:rsid w:val="00283494"/>
    <w:rsid w:val="00285BF4"/>
    <w:rsid w:val="002918C0"/>
    <w:rsid w:val="0029351D"/>
    <w:rsid w:val="00294EFC"/>
    <w:rsid w:val="002A2793"/>
    <w:rsid w:val="002C347A"/>
    <w:rsid w:val="002C4433"/>
    <w:rsid w:val="002D2C0C"/>
    <w:rsid w:val="002D3272"/>
    <w:rsid w:val="002D40EA"/>
    <w:rsid w:val="002D585C"/>
    <w:rsid w:val="002D5EA8"/>
    <w:rsid w:val="002D64D6"/>
    <w:rsid w:val="002E4A94"/>
    <w:rsid w:val="0030278A"/>
    <w:rsid w:val="00310E53"/>
    <w:rsid w:val="00312E03"/>
    <w:rsid w:val="00320013"/>
    <w:rsid w:val="003260A4"/>
    <w:rsid w:val="00332D23"/>
    <w:rsid w:val="00334299"/>
    <w:rsid w:val="00341B86"/>
    <w:rsid w:val="00346BF1"/>
    <w:rsid w:val="00347635"/>
    <w:rsid w:val="00367C1B"/>
    <w:rsid w:val="00373210"/>
    <w:rsid w:val="00373262"/>
    <w:rsid w:val="00380790"/>
    <w:rsid w:val="003869E9"/>
    <w:rsid w:val="00395D9A"/>
    <w:rsid w:val="003B669D"/>
    <w:rsid w:val="003B68B7"/>
    <w:rsid w:val="003C39D8"/>
    <w:rsid w:val="003C3EBB"/>
    <w:rsid w:val="003C703E"/>
    <w:rsid w:val="003C744B"/>
    <w:rsid w:val="003C76D1"/>
    <w:rsid w:val="003D2CB5"/>
    <w:rsid w:val="003D3152"/>
    <w:rsid w:val="003E0A73"/>
    <w:rsid w:val="003E5456"/>
    <w:rsid w:val="00404BFB"/>
    <w:rsid w:val="00406D9D"/>
    <w:rsid w:val="00410008"/>
    <w:rsid w:val="00411F6B"/>
    <w:rsid w:val="00413698"/>
    <w:rsid w:val="004147A2"/>
    <w:rsid w:val="0041663A"/>
    <w:rsid w:val="004237BA"/>
    <w:rsid w:val="00424758"/>
    <w:rsid w:val="004308F0"/>
    <w:rsid w:val="00435B51"/>
    <w:rsid w:val="00436362"/>
    <w:rsid w:val="004406CA"/>
    <w:rsid w:val="00445DBB"/>
    <w:rsid w:val="0045168E"/>
    <w:rsid w:val="004573D3"/>
    <w:rsid w:val="00464231"/>
    <w:rsid w:val="00464307"/>
    <w:rsid w:val="00474786"/>
    <w:rsid w:val="00477612"/>
    <w:rsid w:val="0048440A"/>
    <w:rsid w:val="00492997"/>
    <w:rsid w:val="00493BA4"/>
    <w:rsid w:val="004A2B47"/>
    <w:rsid w:val="004A6A86"/>
    <w:rsid w:val="004B029B"/>
    <w:rsid w:val="004B247A"/>
    <w:rsid w:val="004B2D1D"/>
    <w:rsid w:val="004B324B"/>
    <w:rsid w:val="004B7C7F"/>
    <w:rsid w:val="004C03F5"/>
    <w:rsid w:val="004C60B6"/>
    <w:rsid w:val="004C70E8"/>
    <w:rsid w:val="004E193A"/>
    <w:rsid w:val="004E325F"/>
    <w:rsid w:val="004E7C12"/>
    <w:rsid w:val="004F2E08"/>
    <w:rsid w:val="004F2E4D"/>
    <w:rsid w:val="004F3B29"/>
    <w:rsid w:val="0050374C"/>
    <w:rsid w:val="005038F1"/>
    <w:rsid w:val="00504CA9"/>
    <w:rsid w:val="00510A6E"/>
    <w:rsid w:val="00510ABE"/>
    <w:rsid w:val="005126F2"/>
    <w:rsid w:val="00517C4F"/>
    <w:rsid w:val="00526E4C"/>
    <w:rsid w:val="0053038D"/>
    <w:rsid w:val="0053432F"/>
    <w:rsid w:val="005343BE"/>
    <w:rsid w:val="0053505C"/>
    <w:rsid w:val="00536653"/>
    <w:rsid w:val="00537E14"/>
    <w:rsid w:val="00541DE9"/>
    <w:rsid w:val="005537DF"/>
    <w:rsid w:val="00554B60"/>
    <w:rsid w:val="00560151"/>
    <w:rsid w:val="00561FAD"/>
    <w:rsid w:val="00562621"/>
    <w:rsid w:val="005742E9"/>
    <w:rsid w:val="00586673"/>
    <w:rsid w:val="00586C3D"/>
    <w:rsid w:val="005917C5"/>
    <w:rsid w:val="00597A8B"/>
    <w:rsid w:val="005A688D"/>
    <w:rsid w:val="005B2F19"/>
    <w:rsid w:val="005B3CAF"/>
    <w:rsid w:val="005B4899"/>
    <w:rsid w:val="005B5313"/>
    <w:rsid w:val="005B6B21"/>
    <w:rsid w:val="005D56FD"/>
    <w:rsid w:val="005D5AFE"/>
    <w:rsid w:val="005D6C7F"/>
    <w:rsid w:val="005E11CB"/>
    <w:rsid w:val="005F11AE"/>
    <w:rsid w:val="005F1EEB"/>
    <w:rsid w:val="005F35C4"/>
    <w:rsid w:val="005F3777"/>
    <w:rsid w:val="005F60C3"/>
    <w:rsid w:val="005F61B7"/>
    <w:rsid w:val="005F6665"/>
    <w:rsid w:val="005F698A"/>
    <w:rsid w:val="0061085F"/>
    <w:rsid w:val="006163AB"/>
    <w:rsid w:val="00621334"/>
    <w:rsid w:val="00626769"/>
    <w:rsid w:val="006329AB"/>
    <w:rsid w:val="006400BD"/>
    <w:rsid w:val="00641A00"/>
    <w:rsid w:val="00641AE7"/>
    <w:rsid w:val="00644667"/>
    <w:rsid w:val="00652E4B"/>
    <w:rsid w:val="006603D6"/>
    <w:rsid w:val="00670580"/>
    <w:rsid w:val="00673FE6"/>
    <w:rsid w:val="0068337C"/>
    <w:rsid w:val="006874B0"/>
    <w:rsid w:val="0069079D"/>
    <w:rsid w:val="006909DB"/>
    <w:rsid w:val="006956E4"/>
    <w:rsid w:val="00695955"/>
    <w:rsid w:val="00696EB9"/>
    <w:rsid w:val="006A79BF"/>
    <w:rsid w:val="006B1907"/>
    <w:rsid w:val="006C1C0E"/>
    <w:rsid w:val="006C2574"/>
    <w:rsid w:val="006C4341"/>
    <w:rsid w:val="006C584A"/>
    <w:rsid w:val="006D309F"/>
    <w:rsid w:val="006D38CD"/>
    <w:rsid w:val="006D6010"/>
    <w:rsid w:val="006E0297"/>
    <w:rsid w:val="006E31DE"/>
    <w:rsid w:val="006E3935"/>
    <w:rsid w:val="006E5880"/>
    <w:rsid w:val="006E5E1D"/>
    <w:rsid w:val="006F06D6"/>
    <w:rsid w:val="006F1E11"/>
    <w:rsid w:val="006F791C"/>
    <w:rsid w:val="00700C9A"/>
    <w:rsid w:val="00703F6A"/>
    <w:rsid w:val="00710609"/>
    <w:rsid w:val="00721016"/>
    <w:rsid w:val="007211FD"/>
    <w:rsid w:val="00723694"/>
    <w:rsid w:val="00724825"/>
    <w:rsid w:val="00725A0E"/>
    <w:rsid w:val="00733B9A"/>
    <w:rsid w:val="00745A61"/>
    <w:rsid w:val="0075557A"/>
    <w:rsid w:val="00756CED"/>
    <w:rsid w:val="0076060E"/>
    <w:rsid w:val="00760B9C"/>
    <w:rsid w:val="00760CC7"/>
    <w:rsid w:val="00761323"/>
    <w:rsid w:val="0076144D"/>
    <w:rsid w:val="0076643B"/>
    <w:rsid w:val="0076671F"/>
    <w:rsid w:val="00772F53"/>
    <w:rsid w:val="00774B5B"/>
    <w:rsid w:val="007825D4"/>
    <w:rsid w:val="007839CB"/>
    <w:rsid w:val="00785275"/>
    <w:rsid w:val="00785FBA"/>
    <w:rsid w:val="00787F39"/>
    <w:rsid w:val="00790AA7"/>
    <w:rsid w:val="00792538"/>
    <w:rsid w:val="00793A0C"/>
    <w:rsid w:val="00795015"/>
    <w:rsid w:val="007B3B09"/>
    <w:rsid w:val="007C05B7"/>
    <w:rsid w:val="007C0F56"/>
    <w:rsid w:val="007C2304"/>
    <w:rsid w:val="007C2358"/>
    <w:rsid w:val="007C2F92"/>
    <w:rsid w:val="007C6580"/>
    <w:rsid w:val="007E1D09"/>
    <w:rsid w:val="007E3114"/>
    <w:rsid w:val="007E74B3"/>
    <w:rsid w:val="007F471B"/>
    <w:rsid w:val="00803A9F"/>
    <w:rsid w:val="00810889"/>
    <w:rsid w:val="00827D5C"/>
    <w:rsid w:val="00831671"/>
    <w:rsid w:val="00836A0D"/>
    <w:rsid w:val="00841196"/>
    <w:rsid w:val="00842295"/>
    <w:rsid w:val="00842D24"/>
    <w:rsid w:val="00845383"/>
    <w:rsid w:val="008544D8"/>
    <w:rsid w:val="00856206"/>
    <w:rsid w:val="00856F15"/>
    <w:rsid w:val="00867CED"/>
    <w:rsid w:val="00870E3A"/>
    <w:rsid w:val="00874D71"/>
    <w:rsid w:val="00877192"/>
    <w:rsid w:val="00887EB8"/>
    <w:rsid w:val="008902AA"/>
    <w:rsid w:val="00893CB1"/>
    <w:rsid w:val="008B25C5"/>
    <w:rsid w:val="008B731C"/>
    <w:rsid w:val="008C1435"/>
    <w:rsid w:val="008C1E5F"/>
    <w:rsid w:val="008C66E7"/>
    <w:rsid w:val="008D2520"/>
    <w:rsid w:val="008D32C3"/>
    <w:rsid w:val="008E3722"/>
    <w:rsid w:val="008E3810"/>
    <w:rsid w:val="008E5578"/>
    <w:rsid w:val="00903EC4"/>
    <w:rsid w:val="0090718F"/>
    <w:rsid w:val="00911981"/>
    <w:rsid w:val="009135B0"/>
    <w:rsid w:val="009140E0"/>
    <w:rsid w:val="00917539"/>
    <w:rsid w:val="00922833"/>
    <w:rsid w:val="00934625"/>
    <w:rsid w:val="00941C80"/>
    <w:rsid w:val="0094588E"/>
    <w:rsid w:val="00947FE9"/>
    <w:rsid w:val="00956221"/>
    <w:rsid w:val="00956803"/>
    <w:rsid w:val="00966EBD"/>
    <w:rsid w:val="00981145"/>
    <w:rsid w:val="00982A4C"/>
    <w:rsid w:val="00983689"/>
    <w:rsid w:val="00995DF8"/>
    <w:rsid w:val="009A125B"/>
    <w:rsid w:val="009B20C0"/>
    <w:rsid w:val="009B593F"/>
    <w:rsid w:val="009C0D10"/>
    <w:rsid w:val="009C4F59"/>
    <w:rsid w:val="009C6548"/>
    <w:rsid w:val="009E189C"/>
    <w:rsid w:val="009E2A85"/>
    <w:rsid w:val="009E45BC"/>
    <w:rsid w:val="009E4B38"/>
    <w:rsid w:val="009F0E2C"/>
    <w:rsid w:val="00A0263A"/>
    <w:rsid w:val="00A16754"/>
    <w:rsid w:val="00A16888"/>
    <w:rsid w:val="00A264FD"/>
    <w:rsid w:val="00A32F42"/>
    <w:rsid w:val="00A417ED"/>
    <w:rsid w:val="00A51EF3"/>
    <w:rsid w:val="00A6391B"/>
    <w:rsid w:val="00A6523B"/>
    <w:rsid w:val="00A67C7D"/>
    <w:rsid w:val="00A75459"/>
    <w:rsid w:val="00A91AAB"/>
    <w:rsid w:val="00A92742"/>
    <w:rsid w:val="00A94744"/>
    <w:rsid w:val="00A95F40"/>
    <w:rsid w:val="00AA7A0B"/>
    <w:rsid w:val="00AB2B68"/>
    <w:rsid w:val="00AB534F"/>
    <w:rsid w:val="00AD7262"/>
    <w:rsid w:val="00AE721A"/>
    <w:rsid w:val="00AF0B5D"/>
    <w:rsid w:val="00AF3D5C"/>
    <w:rsid w:val="00B024AB"/>
    <w:rsid w:val="00B044B1"/>
    <w:rsid w:val="00B06105"/>
    <w:rsid w:val="00B07A15"/>
    <w:rsid w:val="00B11326"/>
    <w:rsid w:val="00B17571"/>
    <w:rsid w:val="00B22416"/>
    <w:rsid w:val="00B24C90"/>
    <w:rsid w:val="00B349DB"/>
    <w:rsid w:val="00B34D91"/>
    <w:rsid w:val="00B40C93"/>
    <w:rsid w:val="00B46258"/>
    <w:rsid w:val="00B52A95"/>
    <w:rsid w:val="00B54D2A"/>
    <w:rsid w:val="00B55780"/>
    <w:rsid w:val="00B602D6"/>
    <w:rsid w:val="00B73013"/>
    <w:rsid w:val="00B838D3"/>
    <w:rsid w:val="00B856E9"/>
    <w:rsid w:val="00B86189"/>
    <w:rsid w:val="00B863B7"/>
    <w:rsid w:val="00B966D2"/>
    <w:rsid w:val="00B97F3A"/>
    <w:rsid w:val="00BA2C30"/>
    <w:rsid w:val="00BB284D"/>
    <w:rsid w:val="00BB4709"/>
    <w:rsid w:val="00BB75F8"/>
    <w:rsid w:val="00BC4512"/>
    <w:rsid w:val="00BD45CF"/>
    <w:rsid w:val="00BD5C1B"/>
    <w:rsid w:val="00BE1DDA"/>
    <w:rsid w:val="00BE5A91"/>
    <w:rsid w:val="00BE5EFD"/>
    <w:rsid w:val="00BE6887"/>
    <w:rsid w:val="00BE72EA"/>
    <w:rsid w:val="00BF603A"/>
    <w:rsid w:val="00BF6B82"/>
    <w:rsid w:val="00BF7789"/>
    <w:rsid w:val="00C05D19"/>
    <w:rsid w:val="00C10A8A"/>
    <w:rsid w:val="00C14A33"/>
    <w:rsid w:val="00C23044"/>
    <w:rsid w:val="00C318E4"/>
    <w:rsid w:val="00C32C36"/>
    <w:rsid w:val="00C351BA"/>
    <w:rsid w:val="00C376D2"/>
    <w:rsid w:val="00C43806"/>
    <w:rsid w:val="00C46C09"/>
    <w:rsid w:val="00C4720D"/>
    <w:rsid w:val="00C514D5"/>
    <w:rsid w:val="00C54F14"/>
    <w:rsid w:val="00C55AF3"/>
    <w:rsid w:val="00C56D03"/>
    <w:rsid w:val="00C570AB"/>
    <w:rsid w:val="00C64F09"/>
    <w:rsid w:val="00C71D73"/>
    <w:rsid w:val="00C83D4A"/>
    <w:rsid w:val="00C93AF5"/>
    <w:rsid w:val="00CA3BDD"/>
    <w:rsid w:val="00CB0041"/>
    <w:rsid w:val="00CB4265"/>
    <w:rsid w:val="00CB4E9D"/>
    <w:rsid w:val="00CB5750"/>
    <w:rsid w:val="00CC04AE"/>
    <w:rsid w:val="00CC2824"/>
    <w:rsid w:val="00CC4050"/>
    <w:rsid w:val="00CC6317"/>
    <w:rsid w:val="00CD012C"/>
    <w:rsid w:val="00CD2E1C"/>
    <w:rsid w:val="00CE16F1"/>
    <w:rsid w:val="00CE3E13"/>
    <w:rsid w:val="00CE6F1D"/>
    <w:rsid w:val="00CE7398"/>
    <w:rsid w:val="00CE7A6F"/>
    <w:rsid w:val="00CF64BC"/>
    <w:rsid w:val="00CF7DC8"/>
    <w:rsid w:val="00CF7ED4"/>
    <w:rsid w:val="00D013D2"/>
    <w:rsid w:val="00D02985"/>
    <w:rsid w:val="00D0455F"/>
    <w:rsid w:val="00D07EAB"/>
    <w:rsid w:val="00D11313"/>
    <w:rsid w:val="00D27964"/>
    <w:rsid w:val="00D556C4"/>
    <w:rsid w:val="00D6795A"/>
    <w:rsid w:val="00D7690D"/>
    <w:rsid w:val="00D77ED2"/>
    <w:rsid w:val="00D814C0"/>
    <w:rsid w:val="00D8449F"/>
    <w:rsid w:val="00D930C2"/>
    <w:rsid w:val="00D96BF5"/>
    <w:rsid w:val="00DA191C"/>
    <w:rsid w:val="00DA194F"/>
    <w:rsid w:val="00DA6283"/>
    <w:rsid w:val="00DA6790"/>
    <w:rsid w:val="00DB02F5"/>
    <w:rsid w:val="00DB6FA9"/>
    <w:rsid w:val="00DC1D9E"/>
    <w:rsid w:val="00DC6333"/>
    <w:rsid w:val="00DD2CF9"/>
    <w:rsid w:val="00DD531A"/>
    <w:rsid w:val="00DE0317"/>
    <w:rsid w:val="00DE4567"/>
    <w:rsid w:val="00DE4661"/>
    <w:rsid w:val="00DE7C3D"/>
    <w:rsid w:val="00DF1E6D"/>
    <w:rsid w:val="00DF5B1D"/>
    <w:rsid w:val="00E00F6E"/>
    <w:rsid w:val="00E016D9"/>
    <w:rsid w:val="00E030EF"/>
    <w:rsid w:val="00E04266"/>
    <w:rsid w:val="00E04282"/>
    <w:rsid w:val="00E2070E"/>
    <w:rsid w:val="00E212BB"/>
    <w:rsid w:val="00E22CC7"/>
    <w:rsid w:val="00E2551F"/>
    <w:rsid w:val="00E2656D"/>
    <w:rsid w:val="00E279C3"/>
    <w:rsid w:val="00E31271"/>
    <w:rsid w:val="00E32A45"/>
    <w:rsid w:val="00E337B6"/>
    <w:rsid w:val="00E36B0D"/>
    <w:rsid w:val="00E41085"/>
    <w:rsid w:val="00E4779D"/>
    <w:rsid w:val="00E541AF"/>
    <w:rsid w:val="00E6109C"/>
    <w:rsid w:val="00E64AD3"/>
    <w:rsid w:val="00E717DE"/>
    <w:rsid w:val="00E722C0"/>
    <w:rsid w:val="00E72A6F"/>
    <w:rsid w:val="00E8059D"/>
    <w:rsid w:val="00E814CB"/>
    <w:rsid w:val="00E92297"/>
    <w:rsid w:val="00E92B02"/>
    <w:rsid w:val="00E94B07"/>
    <w:rsid w:val="00EA272B"/>
    <w:rsid w:val="00EA337B"/>
    <w:rsid w:val="00EA4364"/>
    <w:rsid w:val="00EA6294"/>
    <w:rsid w:val="00EB1652"/>
    <w:rsid w:val="00EB1ECE"/>
    <w:rsid w:val="00EB74F2"/>
    <w:rsid w:val="00EC3C1D"/>
    <w:rsid w:val="00ED7BC8"/>
    <w:rsid w:val="00EE678C"/>
    <w:rsid w:val="00EE75F3"/>
    <w:rsid w:val="00F01191"/>
    <w:rsid w:val="00F0527A"/>
    <w:rsid w:val="00F10CAA"/>
    <w:rsid w:val="00F11485"/>
    <w:rsid w:val="00F12323"/>
    <w:rsid w:val="00F12914"/>
    <w:rsid w:val="00F33399"/>
    <w:rsid w:val="00F3682C"/>
    <w:rsid w:val="00F4655D"/>
    <w:rsid w:val="00F529E0"/>
    <w:rsid w:val="00F5635B"/>
    <w:rsid w:val="00F564AA"/>
    <w:rsid w:val="00F56869"/>
    <w:rsid w:val="00F72375"/>
    <w:rsid w:val="00F75869"/>
    <w:rsid w:val="00F77E39"/>
    <w:rsid w:val="00F82C73"/>
    <w:rsid w:val="00F95EE3"/>
    <w:rsid w:val="00FB149F"/>
    <w:rsid w:val="00FB32C7"/>
    <w:rsid w:val="00FB5742"/>
    <w:rsid w:val="00FB77BB"/>
    <w:rsid w:val="00FC51DD"/>
    <w:rsid w:val="00FD18DB"/>
    <w:rsid w:val="00FD2638"/>
    <w:rsid w:val="00FD6669"/>
    <w:rsid w:val="00FF218D"/>
    <w:rsid w:val="00FF54F3"/>
    <w:rsid w:val="00FF7ECF"/>
    <w:rsid w:val="157008E7"/>
    <w:rsid w:val="4B66EE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2819f"/>
    </o:shapedefaults>
    <o:shapelayout v:ext="edit">
      <o:idmap v:ext="edit" data="2"/>
    </o:shapelayout>
  </w:shapeDefaults>
  <w:decimalSymbol w:val="."/>
  <w:listSeparator w:val=","/>
  <w14:docId w14:val="1880D86D"/>
  <w15:docId w15:val="{FE79B576-9BD5-4EC6-8EAD-EDAE73A2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2297"/>
    <w:pPr>
      <w:spacing w:after="120" w:line="276" w:lineRule="auto"/>
    </w:pPr>
    <w:rPr>
      <w:color w:val="1D1C1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661"/>
    <w:pPr>
      <w:keepNext/>
      <w:keepLines/>
      <w:numPr>
        <w:numId w:val="30"/>
      </w:numPr>
      <w:spacing w:before="240"/>
      <w:ind w:left="578" w:hanging="578"/>
      <w:outlineLvl w:val="0"/>
    </w:pPr>
    <w:rPr>
      <w:rFonts w:asciiTheme="majorHAnsi" w:hAnsiTheme="majorHAnsi" w:eastAsiaTheme="majorEastAsia" w:cstheme="majorBidi"/>
      <w:b/>
      <w:color w:val="19105B" w:themeColor="background2"/>
      <w:sz w:val="24"/>
      <w:szCs w:val="24"/>
    </w:rPr>
  </w:style>
  <w:style w:type="paragraph" w:styleId="Heading2">
    <w:name w:val="heading 2"/>
    <w:basedOn w:val="ListParagraph"/>
    <w:next w:val="Normal"/>
    <w:link w:val="Heading2Char"/>
    <w:unhideWhenUsed/>
    <w:qFormat/>
    <w:rsid w:val="00DE4661"/>
    <w:pPr>
      <w:keepNext/>
      <w:numPr>
        <w:ilvl w:val="1"/>
        <w:numId w:val="30"/>
      </w:numPr>
      <w:tabs>
        <w:tab w:val="left" w:pos="2834"/>
        <w:tab w:val="left" w:pos="5102"/>
        <w:tab w:val="left" w:pos="6803"/>
      </w:tabs>
      <w:spacing w:before="240" w:after="120"/>
      <w:ind w:left="578" w:hanging="578"/>
      <w:outlineLvl w:val="1"/>
    </w:pPr>
    <w:rPr>
      <w:rFonts w:ascii="Arial" w:hAnsi="Arial" w:eastAsia="Times New Roman" w:cs="Times New Roman"/>
      <w:b/>
      <w:color w:val="3411A3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A33"/>
    <w:pPr>
      <w:keepNext/>
      <w:keepLines/>
      <w:numPr>
        <w:ilvl w:val="2"/>
        <w:numId w:val="30"/>
      </w:numPr>
      <w:spacing w:line="259" w:lineRule="auto"/>
      <w:outlineLvl w:val="2"/>
    </w:pPr>
    <w:rPr>
      <w:rFonts w:asciiTheme="majorHAnsi" w:hAnsiTheme="majorHAnsi" w:eastAsiaTheme="majorEastAsia" w:cstheme="majorBidi"/>
      <w:b/>
      <w:color w:val="FF6196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4BC"/>
    <w:pPr>
      <w:keepNext/>
      <w:keepLines/>
      <w:numPr>
        <w:ilvl w:val="3"/>
        <w:numId w:val="30"/>
      </w:numPr>
      <w:spacing w:before="40" w:after="0"/>
      <w:ind w:left="862" w:hanging="862"/>
      <w:outlineLvl w:val="3"/>
    </w:pPr>
    <w:rPr>
      <w:rFonts w:asciiTheme="majorHAnsi" w:hAnsiTheme="majorHAnsi" w:eastAsiaTheme="majorEastAsia" w:cstheme="majorBidi"/>
      <w:i/>
      <w:iCs/>
      <w:color w:val="1D1C1C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1326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hAnsiTheme="majorHAnsi" w:eastAsiaTheme="majorEastAsia" w:cstheme="majorBidi"/>
      <w:color w:val="1D1C1C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11326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hAnsiTheme="majorHAnsi" w:eastAsiaTheme="majorEastAsia" w:cstheme="majorBidi"/>
      <w:color w:val="1D1C1C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11326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D1C1C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0C2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hAnsiTheme="majorHAnsi" w:eastAsiaTheme="majorEastAsia" w:cstheme="majorBidi"/>
      <w:color w:val="403E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0C2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403E3E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A91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  <w:sz w:val="22"/>
    </w:rPr>
  </w:style>
  <w:style w:type="character" w:styleId="HeaderChar" w:customStyle="1">
    <w:name w:val="Header Char"/>
    <w:basedOn w:val="DefaultParagraphFont"/>
    <w:link w:val="Header"/>
    <w:uiPriority w:val="99"/>
    <w:rsid w:val="00BE5A91"/>
    <w:rPr>
      <w:color w:val="1D1C1C" w:themeColor="text1"/>
    </w:rPr>
  </w:style>
  <w:style w:type="paragraph" w:styleId="Footer">
    <w:name w:val="footer"/>
    <w:basedOn w:val="Normal"/>
    <w:link w:val="FooterChar"/>
    <w:uiPriority w:val="99"/>
    <w:unhideWhenUsed/>
    <w:rsid w:val="00076DBE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</w:rPr>
  </w:style>
  <w:style w:type="character" w:styleId="FooterChar" w:customStyle="1">
    <w:name w:val="Footer Char"/>
    <w:basedOn w:val="DefaultParagraphFont"/>
    <w:link w:val="Footer"/>
    <w:uiPriority w:val="99"/>
    <w:rsid w:val="00076DBE"/>
    <w:rPr>
      <w:color w:val="1D1C1C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32D2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5FBA"/>
    <w:pPr>
      <w:spacing w:after="0" w:line="240" w:lineRule="auto"/>
    </w:pPr>
    <w:rPr>
      <w:rFonts w:eastAsiaTheme="minorEastAsia"/>
      <w:color w:val="1D1C1C" w:themeColor="text1"/>
      <w:sz w:val="20"/>
      <w:szCs w:val="20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785FBA"/>
    <w:rPr>
      <w:rFonts w:eastAsiaTheme="minorEastAsia"/>
      <w:color w:val="1D1C1C" w:themeColor="text1"/>
      <w:sz w:val="20"/>
      <w:szCs w:val="20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DE4661"/>
    <w:rPr>
      <w:rFonts w:asciiTheme="majorHAnsi" w:hAnsiTheme="majorHAnsi" w:eastAsiaTheme="majorEastAsia" w:cstheme="majorBidi"/>
      <w:b/>
      <w:color w:val="19105B" w:themeColor="background2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53505C"/>
    <w:rPr>
      <w:b/>
      <w:bCs/>
      <w:i/>
      <w:iCs/>
      <w:spacing w:val="5"/>
    </w:rPr>
  </w:style>
  <w:style w:type="character" w:styleId="Heading2Char" w:customStyle="1">
    <w:name w:val="Heading 2 Char"/>
    <w:basedOn w:val="DefaultParagraphFont"/>
    <w:link w:val="Heading2"/>
    <w:rsid w:val="00DE4661"/>
    <w:rPr>
      <w:rFonts w:ascii="Arial" w:hAnsi="Arial" w:eastAsia="Times New Roman" w:cs="Times New Roman"/>
      <w:b/>
      <w:color w:val="3411A3" w:themeColor="text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6DBE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3411A3" w:themeColor="text2"/>
      <w:spacing w:val="-10"/>
      <w:kern w:val="28"/>
      <w:sz w:val="4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6DBE"/>
    <w:rPr>
      <w:rFonts w:asciiTheme="majorHAnsi" w:hAnsiTheme="majorHAnsi" w:eastAsiaTheme="majorEastAsia" w:cstheme="majorBidi"/>
      <w:b/>
      <w:color w:val="3411A3" w:themeColor="text2"/>
      <w:spacing w:val="-10"/>
      <w:kern w:val="28"/>
      <w:sz w:val="40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211FD"/>
    <w:pPr>
      <w:numPr>
        <w:numId w:val="12"/>
      </w:numPr>
      <w:spacing w:before="40" w:after="40"/>
      <w:ind w:left="924" w:hanging="357"/>
    </w:pPr>
  </w:style>
  <w:style w:type="paragraph" w:styleId="SubBullet" w:customStyle="1">
    <w:name w:val="Sub Bullet"/>
    <w:basedOn w:val="ListParagraph"/>
    <w:qFormat/>
    <w:rsid w:val="00CF64BC"/>
    <w:pPr>
      <w:numPr>
        <w:numId w:val="39"/>
      </w:numPr>
      <w:spacing w:before="0" w:after="120"/>
      <w:ind w:left="714" w:hanging="357"/>
      <w:contextualSpacing/>
    </w:pPr>
  </w:style>
  <w:style w:type="table" w:styleId="TableGrid">
    <w:name w:val="Table Grid"/>
    <w:basedOn w:val="TableNormal"/>
    <w:uiPriority w:val="39"/>
    <w:rsid w:val="001E44B7"/>
    <w:pPr>
      <w:spacing w:after="0" w:line="240" w:lineRule="auto"/>
    </w:pPr>
    <w:rPr>
      <w:sz w:val="20"/>
    </w:rPr>
    <w:tblPr>
      <w:tblStyleRowBandSize w:val="1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cPr>
      <w:shd w:val="clear" w:color="auto" w:fill="D1E8F1"/>
    </w:tcPr>
    <w:tblStylePr w:type="firstRow">
      <w:pPr>
        <w:jc w:val="center"/>
      </w:pPr>
      <w:rPr>
        <w:rFonts w:ascii="Arial" w:hAnsi="Arial"/>
        <w:b/>
        <w:i w:val="0"/>
        <w:color w:val="3B3838"/>
        <w:sz w:val="20"/>
      </w:rPr>
      <w:tblPr/>
      <w:tcPr>
        <w:tcBorders>
          <w:top w:val="single" w:color="173845" w:sz="8" w:space="0"/>
          <w:left w:val="nil"/>
          <w:bottom w:val="single" w:color="173845" w:sz="8" w:space="0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Arial" w:hAnsi="Arial"/>
        <w:b/>
        <w:i w:val="0"/>
        <w:color w:val="3B3838"/>
        <w:sz w:val="20"/>
      </w:rPr>
      <w:tblPr/>
      <w:tcPr>
        <w:tcBorders>
          <w:top w:val="single" w:color="3411A3" w:themeColor="text2" w:sz="8" w:space="0"/>
          <w:left w:val="nil"/>
          <w:bottom w:val="single" w:color="3411A3" w:themeColor="text2" w:sz="8" w:space="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rPr>
        <w:rFonts w:ascii="Arial" w:hAnsi="Arial"/>
        <w:b w:val="0"/>
        <w:i w:val="0"/>
        <w:color w:val="3B3838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/>
        <w:b w:val="0"/>
        <w:i w:val="0"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Hyperlink">
    <w:name w:val="Hyperlink"/>
    <w:basedOn w:val="DefaultParagraphFont"/>
    <w:uiPriority w:val="99"/>
    <w:unhideWhenUsed/>
    <w:rsid w:val="009F0E2C"/>
    <w:rPr>
      <w:color w:val="3411A3" w:themeColor="tex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6DBE"/>
    <w:pPr>
      <w:numPr>
        <w:numId w:val="0"/>
      </w:numPr>
      <w:spacing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b/>
      <w:noProof/>
      <w:color w:val="1D1C1C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noProof/>
      <w:color w:val="1D1C1C" w:themeColor="text1"/>
    </w:rPr>
  </w:style>
  <w:style w:type="character" w:styleId="Heading3Char" w:customStyle="1">
    <w:name w:val="Heading 3 Char"/>
    <w:basedOn w:val="DefaultParagraphFont"/>
    <w:link w:val="Heading3"/>
    <w:uiPriority w:val="9"/>
    <w:rsid w:val="00C14A33"/>
    <w:rPr>
      <w:rFonts w:asciiTheme="majorHAnsi" w:hAnsiTheme="majorHAnsi" w:eastAsiaTheme="majorEastAsia" w:cstheme="majorBidi"/>
      <w:b/>
      <w:color w:val="FF6196" w:themeColor="accent1"/>
      <w:szCs w:val="20"/>
    </w:rPr>
  </w:style>
  <w:style w:type="paragraph" w:styleId="AlphaBullet" w:customStyle="1">
    <w:name w:val="Alpha Bullet"/>
    <w:basedOn w:val="Normal"/>
    <w:qFormat/>
    <w:rsid w:val="001A090A"/>
    <w:pPr>
      <w:numPr>
        <w:numId w:val="17"/>
      </w:numPr>
      <w:ind w:left="360"/>
      <w:contextualSpacing/>
    </w:pPr>
    <w:rPr>
      <w:color w:val="1D1C1C" w:themeColor="text1"/>
    </w:rPr>
  </w:style>
  <w:style w:type="paragraph" w:styleId="NumberList" w:customStyle="1">
    <w:name w:val="Number List"/>
    <w:basedOn w:val="AlphaBullet"/>
    <w:qFormat/>
    <w:rsid w:val="001A090A"/>
    <w:pPr>
      <w:numPr>
        <w:numId w:val="18"/>
      </w:numPr>
      <w:ind w:left="360"/>
    </w:pPr>
  </w:style>
  <w:style w:type="character" w:styleId="Strong">
    <w:name w:val="Strong"/>
    <w:basedOn w:val="DefaultParagraphFont"/>
    <w:uiPriority w:val="22"/>
    <w:qFormat/>
    <w:rsid w:val="00076DBE"/>
    <w:rPr>
      <w:b/>
      <w:bCs/>
      <w:color w:val="1D1C1C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346BF1"/>
    <w:pPr>
      <w:tabs>
        <w:tab w:val="left" w:pos="1100"/>
        <w:tab w:val="right" w:leader="dot" w:pos="9912"/>
      </w:tabs>
      <w:spacing w:after="100"/>
      <w:ind w:left="680" w:hanging="680"/>
    </w:pPr>
    <w:rPr>
      <w:color w:val="1D1C1C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D07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EAB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07E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EA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7E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7EAB"/>
    <w:pPr>
      <w:spacing w:after="0" w:line="240" w:lineRule="auto"/>
    </w:pPr>
    <w:rPr>
      <w:sz w:val="20"/>
    </w:rPr>
  </w:style>
  <w:style w:type="paragraph" w:styleId="Bullet" w:customStyle="1">
    <w:name w:val="Bullet"/>
    <w:basedOn w:val="SubBullet"/>
    <w:qFormat/>
    <w:rsid w:val="00CF64BC"/>
    <w:pPr>
      <w:numPr>
        <w:numId w:val="38"/>
      </w:numPr>
      <w:spacing w:before="120"/>
      <w:ind w:left="357" w:hanging="357"/>
    </w:pPr>
  </w:style>
  <w:style w:type="paragraph" w:styleId="Subsubbullet" w:customStyle="1">
    <w:name w:val="Sub sub bullet"/>
    <w:basedOn w:val="SubBullet"/>
    <w:qFormat/>
    <w:rsid w:val="00CF64BC"/>
    <w:pPr>
      <w:numPr>
        <w:numId w:val="40"/>
      </w:numPr>
      <w:ind w:left="1071" w:hanging="357"/>
    </w:pPr>
  </w:style>
  <w:style w:type="table" w:styleId="TableGridLight">
    <w:name w:val="Grid Table Light"/>
    <w:basedOn w:val="TableNormal"/>
    <w:uiPriority w:val="40"/>
    <w:rsid w:val="00C93AF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CF64BC"/>
    <w:rPr>
      <w:rFonts w:asciiTheme="majorHAnsi" w:hAnsiTheme="majorHAnsi" w:eastAsiaTheme="majorEastAsia" w:cstheme="majorBidi"/>
      <w:i/>
      <w:iCs/>
      <w:color w:val="1D1C1C" w:themeColor="text1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BE"/>
    <w:pPr>
      <w:numPr>
        <w:ilvl w:val="1"/>
      </w:numPr>
      <w:spacing w:after="160"/>
    </w:pPr>
    <w:rPr>
      <w:rFonts w:eastAsiaTheme="minorEastAsia"/>
      <w:color w:val="1D1C1C" w:themeColor="text1"/>
      <w:spacing w:val="15"/>
      <w:sz w:val="22"/>
    </w:rPr>
  </w:style>
  <w:style w:type="character" w:styleId="SubtitleChar" w:customStyle="1">
    <w:name w:val="Subtitle Char"/>
    <w:basedOn w:val="DefaultParagraphFont"/>
    <w:link w:val="Subtitle"/>
    <w:uiPriority w:val="11"/>
    <w:rsid w:val="00076DBE"/>
    <w:rPr>
      <w:rFonts w:eastAsiaTheme="minorEastAsia"/>
      <w:color w:val="1D1C1C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076DBE"/>
    <w:rPr>
      <w:i/>
      <w:iCs/>
      <w:color w:val="1D1C1C" w:themeColor="text1"/>
    </w:rPr>
  </w:style>
  <w:style w:type="character" w:styleId="Emphasis">
    <w:name w:val="Emphasis"/>
    <w:basedOn w:val="DefaultParagraphFont"/>
    <w:uiPriority w:val="20"/>
    <w:qFormat/>
    <w:rsid w:val="00076DBE"/>
    <w:rPr>
      <w:i/>
      <w:iCs/>
      <w:color w:val="1D1C1C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BE"/>
    <w:pPr>
      <w:spacing w:before="200" w:after="160"/>
      <w:ind w:left="864" w:right="864"/>
      <w:jc w:val="center"/>
    </w:pPr>
    <w:rPr>
      <w:i/>
      <w:iCs/>
      <w:color w:val="1D1C1C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076DBE"/>
    <w:rPr>
      <w:i/>
      <w:iCs/>
      <w:color w:val="1D1C1C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BE"/>
    <w:pPr>
      <w:pBdr>
        <w:top w:val="single" w:color="FF6196" w:themeColor="accent1" w:sz="4" w:space="10"/>
        <w:bottom w:val="single" w:color="FF6196" w:themeColor="accent1" w:sz="4" w:space="10"/>
      </w:pBdr>
      <w:spacing w:before="360" w:after="360"/>
      <w:ind w:left="864" w:right="864"/>
      <w:jc w:val="center"/>
    </w:pPr>
    <w:rPr>
      <w:i/>
      <w:iCs/>
      <w:color w:val="FF6196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6DBE"/>
    <w:rPr>
      <w:i/>
      <w:iCs/>
      <w:color w:val="FF6196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076DBE"/>
    <w:rPr>
      <w:b/>
      <w:bCs/>
      <w:smallCaps/>
      <w:color w:val="FF6196" w:themeColor="accent1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rsid w:val="00B11326"/>
    <w:rPr>
      <w:rFonts w:asciiTheme="majorHAnsi" w:hAnsiTheme="majorHAnsi" w:eastAsiaTheme="majorEastAsia" w:cstheme="majorBidi"/>
      <w:color w:val="1D1C1C" w:themeColor="text1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rsid w:val="00B11326"/>
    <w:rPr>
      <w:rFonts w:asciiTheme="majorHAnsi" w:hAnsiTheme="majorHAnsi" w:eastAsiaTheme="majorEastAsia" w:cstheme="majorBidi"/>
      <w:color w:val="1D1C1C" w:themeColor="text1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rsid w:val="00B11326"/>
    <w:rPr>
      <w:rFonts w:asciiTheme="majorHAnsi" w:hAnsiTheme="majorHAnsi" w:eastAsiaTheme="majorEastAsia" w:cstheme="majorBidi"/>
      <w:i/>
      <w:iCs/>
      <w:color w:val="1D1C1C" w:themeColor="text1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rsid w:val="00D930C2"/>
    <w:rPr>
      <w:rFonts w:asciiTheme="majorHAnsi" w:hAnsiTheme="majorHAnsi" w:eastAsiaTheme="majorEastAsia" w:cstheme="majorBidi"/>
      <w:color w:val="403E3E" w:themeColor="text1" w:themeTint="D8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sid w:val="00D930C2"/>
    <w:rPr>
      <w:rFonts w:asciiTheme="majorHAnsi" w:hAnsiTheme="majorHAnsi" w:eastAsiaTheme="majorEastAsia" w:cstheme="majorBidi"/>
      <w:i/>
      <w:iCs/>
      <w:color w:val="403E3E" w:themeColor="text1" w:themeTint="D8"/>
      <w:sz w:val="20"/>
      <w:szCs w:val="20"/>
    </w:rPr>
  </w:style>
  <w:style w:type="paragraph" w:styleId="Listnumber1" w:customStyle="1">
    <w:name w:val="List number 1"/>
    <w:basedOn w:val="ListParagraph"/>
    <w:link w:val="Listnumber1Char"/>
    <w:qFormat/>
    <w:rsid w:val="00CF64BC"/>
    <w:pPr>
      <w:numPr>
        <w:numId w:val="32"/>
      </w:numPr>
      <w:spacing w:before="0" w:after="120"/>
      <w:ind w:left="249" w:hanging="249"/>
      <w:contextualSpacing/>
    </w:pPr>
  </w:style>
  <w:style w:type="paragraph" w:styleId="ListNumber21" w:customStyle="1">
    <w:name w:val="List Number 21"/>
    <w:basedOn w:val="ListParagraph"/>
    <w:link w:val="Listnumber2Char"/>
    <w:qFormat/>
    <w:rsid w:val="00CF64BC"/>
    <w:pPr>
      <w:numPr>
        <w:ilvl w:val="1"/>
        <w:numId w:val="32"/>
      </w:numPr>
      <w:spacing w:before="0" w:after="120"/>
      <w:ind w:left="448" w:hanging="448"/>
      <w:contextualSpacing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A6523B"/>
    <w:rPr>
      <w:color w:val="3B3838"/>
      <w:sz w:val="20"/>
    </w:rPr>
  </w:style>
  <w:style w:type="character" w:styleId="Listnumber1Char" w:customStyle="1">
    <w:name w:val="List number 1 Char"/>
    <w:basedOn w:val="ListParagraphChar"/>
    <w:link w:val="Listnumber1"/>
    <w:rsid w:val="00CF64BC"/>
    <w:rPr>
      <w:color w:val="1D1C1C"/>
      <w:sz w:val="20"/>
      <w:szCs w:val="20"/>
    </w:rPr>
  </w:style>
  <w:style w:type="paragraph" w:styleId="ListNumber31" w:customStyle="1">
    <w:name w:val="List Number 31"/>
    <w:basedOn w:val="ListParagraph"/>
    <w:link w:val="Listnumber3Char"/>
    <w:qFormat/>
    <w:rsid w:val="00785FBA"/>
    <w:pPr>
      <w:numPr>
        <w:ilvl w:val="2"/>
        <w:numId w:val="32"/>
      </w:numPr>
      <w:spacing w:before="0" w:after="120"/>
      <w:ind w:left="644" w:hanging="644"/>
      <w:contextualSpacing/>
    </w:pPr>
  </w:style>
  <w:style w:type="character" w:styleId="Listnumber2Char" w:customStyle="1">
    <w:name w:val="List number 2 Char"/>
    <w:basedOn w:val="ListParagraphChar"/>
    <w:link w:val="ListNumber21"/>
    <w:rsid w:val="00CF64BC"/>
    <w:rPr>
      <w:color w:val="1D1C1C"/>
      <w:sz w:val="20"/>
      <w:szCs w:val="20"/>
    </w:rPr>
  </w:style>
  <w:style w:type="paragraph" w:styleId="ListNumber41" w:customStyle="1">
    <w:name w:val="List Number 41"/>
    <w:basedOn w:val="ListParagraph"/>
    <w:link w:val="Listnumber4Char"/>
    <w:qFormat/>
    <w:rsid w:val="00785FBA"/>
    <w:pPr>
      <w:numPr>
        <w:ilvl w:val="3"/>
        <w:numId w:val="32"/>
      </w:numPr>
      <w:spacing w:before="0" w:after="120"/>
      <w:ind w:left="854" w:hanging="854"/>
      <w:contextualSpacing/>
    </w:pPr>
  </w:style>
  <w:style w:type="character" w:styleId="Listnumber3Char" w:customStyle="1">
    <w:name w:val="List number 3 Char"/>
    <w:basedOn w:val="ListParagraphChar"/>
    <w:link w:val="ListNumber31"/>
    <w:rsid w:val="00785FBA"/>
    <w:rPr>
      <w:color w:val="1D1C1C"/>
      <w:sz w:val="20"/>
      <w:szCs w:val="20"/>
    </w:rPr>
  </w:style>
  <w:style w:type="character" w:styleId="Listnumber4Char" w:customStyle="1">
    <w:name w:val="List number 4 Char"/>
    <w:basedOn w:val="ListParagraphChar"/>
    <w:link w:val="ListNumber41"/>
    <w:rsid w:val="00785FBA"/>
    <w:rPr>
      <w:color w:val="1D1C1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2833"/>
    <w:rPr>
      <w:color w:val="808080"/>
    </w:rPr>
  </w:style>
  <w:style w:type="table" w:styleId="ListTable3-Accent1">
    <w:name w:val="List Table 3 Accent 1"/>
    <w:basedOn w:val="TableNormal"/>
    <w:uiPriority w:val="48"/>
    <w:rsid w:val="00050575"/>
    <w:pPr>
      <w:spacing w:after="120" w:line="276" w:lineRule="auto"/>
    </w:pPr>
    <w:tblPr>
      <w:tblStyleRowBandSize w:val="1"/>
      <w:tblStyleColBandSize w:val="1"/>
      <w:tblInd w:w="0" w:type="nil"/>
      <w:tblBorders>
        <w:bottom w:val="single" w:color="26D4F0" w:themeColor="accent3" w:sz="8" w:space="0"/>
        <w:insideH w:val="single" w:color="26D4F0" w:themeColor="accent3" w:sz="8" w:space="0"/>
      </w:tblBorders>
    </w:tblPr>
    <w:tblStylePr w:type="firstRow">
      <w:pPr>
        <w:wordWrap/>
        <w:spacing w:before="0" w:beforeLines="0" w:beforeAutospacing="0" w:after="0" w:afterLines="0" w:afterAutospacing="0" w:line="240" w:lineRule="auto"/>
        <w:jc w:val="left"/>
      </w:pPr>
      <w:rPr>
        <w:b/>
        <w:bCs/>
        <w:color w:val="FFFFFF" w:themeColor="background1"/>
      </w:rPr>
      <w:tblPr/>
      <w:tcPr>
        <w:tcBorders>
          <w:bottom w:val="nil"/>
        </w:tcBorders>
        <w:shd w:val="clear" w:color="auto" w:fill="FF6196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color="FF6196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6196" w:themeColor="accent1" w:sz="4" w:space="0"/>
          <w:right w:val="single" w:color="FF6196" w:themeColor="accent1" w:sz="4" w:space="0"/>
        </w:tcBorders>
      </w:tcPr>
    </w:tblStylePr>
    <w:tblStylePr w:type="band1Horz">
      <w:tblPr/>
      <w:tcPr>
        <w:tcBorders>
          <w:top w:val="single" w:color="FF6196" w:themeColor="accent1" w:sz="4" w:space="0"/>
          <w:bottom w:val="single" w:color="FF6196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6196" w:themeColor="accent1" w:sz="4" w:space="0"/>
          <w:left w:val="nil"/>
        </w:tcBorders>
      </w:tcPr>
    </w:tblStylePr>
    <w:tblStylePr w:type="swCell">
      <w:tblPr/>
      <w:tcPr>
        <w:tcBorders>
          <w:top w:val="double" w:color="FF6196" w:themeColor="accent1" w:sz="4" w:space="0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5FBA"/>
    <w:rPr>
      <w:i/>
      <w:iCs/>
      <w:color w:val="FF6196" w:themeColor="accent1"/>
    </w:rPr>
  </w:style>
  <w:style w:type="table" w:styleId="Style1" w:customStyle="1">
    <w:name w:val="Style1"/>
    <w:basedOn w:val="TableNormal"/>
    <w:uiPriority w:val="99"/>
    <w:rsid w:val="00BD45CF"/>
    <w:pPr>
      <w:spacing w:after="0" w:line="240" w:lineRule="auto"/>
    </w:pPr>
    <w:tblPr>
      <w:tblBorders>
        <w:bottom w:val="single" w:color="FF6196" w:themeColor="accent1" w:sz="4" w:space="0"/>
        <w:insideH w:val="single" w:color="FF6196" w:themeColor="accent1" w:sz="4" w:space="0"/>
      </w:tblBorders>
    </w:tblPr>
    <w:tblStylePr w:type="firstRow">
      <w:pPr>
        <w:wordWrap/>
        <w:spacing w:before="0" w:beforeLines="0" w:beforeAutospacing="0" w:after="0" w:afterLines="0" w:afterAutospacing="0" w:line="240" w:lineRule="auto"/>
        <w:jc w:val="left"/>
      </w:pPr>
      <w:rPr>
        <w:b/>
        <w:color w:val="FFFFFF" w:themeColor="background1"/>
      </w:rPr>
      <w:tblPr/>
      <w:tcPr>
        <w:tcBorders>
          <w:bottom w:val="single" w:color="19105B" w:themeColor="background2" w:sz="4" w:space="0"/>
        </w:tcBorders>
        <w:shd w:val="clear" w:color="auto" w:fill="19105B" w:themeFill="background2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0E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E2C"/>
    <w:rPr>
      <w:color w:val="FF61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header" Target="header5.xml" Id="rId18" /><Relationship Type="http://schemas.openxmlformats.org/officeDocument/2006/relationships/customXml" Target="../customXml/item3.xml" Id="rId3" /><Relationship Type="http://schemas.openxmlformats.org/officeDocument/2006/relationships/header" Target="header6.xml" Id="rId21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header" Target="header4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oter" Target="footer5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footer" Target="footer4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footer" Target="footer6.xml" Id="rId22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jmangroupltd.sharepoint.com/sites/AssetLibrary/Shared%20Documents/JMAN%20Word%20Template%20v1.2%20(Cover%20Page,%20No%20Appendix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4">
      <a:dk1>
        <a:srgbClr val="1D1C1C"/>
      </a:dk1>
      <a:lt1>
        <a:srgbClr val="FFFFFF"/>
      </a:lt1>
      <a:dk2>
        <a:srgbClr val="3411A3"/>
      </a:dk2>
      <a:lt2>
        <a:srgbClr val="19105B"/>
      </a:lt2>
      <a:accent1>
        <a:srgbClr val="FF6196"/>
      </a:accent1>
      <a:accent2>
        <a:srgbClr val="71EAE1"/>
      </a:accent2>
      <a:accent3>
        <a:srgbClr val="26D4F0"/>
      </a:accent3>
      <a:accent4>
        <a:srgbClr val="A16BDB"/>
      </a:accent4>
      <a:accent5>
        <a:srgbClr val="A6265E"/>
      </a:accent5>
      <a:accent6>
        <a:srgbClr val="16978E"/>
      </a:accent6>
      <a:hlink>
        <a:srgbClr val="3411A3"/>
      </a:hlink>
      <a:folHlink>
        <a:srgbClr val="FF61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6afb66e410f0a417ce6cb697253b4bd0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9b7816b07d85e478ca897743c1fcf8cb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766BDA-BC1C-48D9-8297-A8C612E8AC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7FFBCC-9C22-4178-A4D4-21BC983E2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5BEEE-E69A-4100-AFD4-163895F8B03F}">
  <ds:schemaRefs>
    <ds:schemaRef ds:uri="http://schemas.microsoft.com/office/2006/metadata/properties"/>
    <ds:schemaRef ds:uri="http://schemas.microsoft.com/office/infopath/2007/PartnerControls"/>
    <ds:schemaRef ds:uri="a5b11a77-7788-46fd-9668-95ec4506d6ec"/>
    <ds:schemaRef ds:uri="d6ec6e21-06be-401a-af9b-7c1579062cf2"/>
  </ds:schemaRefs>
</ds:datastoreItem>
</file>

<file path=customXml/itemProps4.xml><?xml version="1.0" encoding="utf-8"?>
<ds:datastoreItem xmlns:ds="http://schemas.openxmlformats.org/officeDocument/2006/customXml" ds:itemID="{2AF2165C-51A1-4C7F-B0B6-1FD8C88584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JMAN%20Word%20Template%20v1.2%20(Cover%20Page,%20No%20Appendix).dotx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 Mini Project</dc:title>
  <dc:subject>Document Title</dc:subject>
  <dc:creator>Parthiban K</dc:creator>
  <lastModifiedBy>Parthiban K</lastModifiedBy>
  <revision>3</revision>
  <lastPrinted>2019-04-04T11:00:00.0000000Z</lastPrinted>
  <dcterms:created xsi:type="dcterms:W3CDTF">2026-01-26T18:42:00.0000000Z</dcterms:created>
  <dcterms:modified xsi:type="dcterms:W3CDTF">2026-03-24T13:46:13.8524043Z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0x0101001149C9DEB4166E4D9A547140426BBCA2</vt:lpwstr>
  </property>
  <property fmtid="{D5CDD505-2E9C-101B-9397-08002B2CF9AE}" pid="3" name="MediaServiceImageTags">
    <vt:lpwstr/>
  </property>
</Properties>
</file>